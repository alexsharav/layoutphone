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850" w:rsidRDefault="00962E50">
      <w:pPr>
        <w:pStyle w:val="ab"/>
        <w:jc w:val="center"/>
      </w:pPr>
      <w:bookmarkStart w:id="0" w:name="_GoBack"/>
      <w:bookmarkEnd w:id="0"/>
      <w:r>
        <w:rPr>
          <w:rStyle w:val="a0"/>
          <w:sz w:val="28"/>
        </w:rPr>
        <w:t>МИНИСТЕРСТВО НАУКИ И ВЫСШЕГО ОБРАЗОВАНИЯ</w:t>
      </w:r>
    </w:p>
    <w:p w:rsidR="00816850" w:rsidRDefault="00962E50">
      <w:pPr>
        <w:pStyle w:val="ab"/>
        <w:jc w:val="center"/>
      </w:pPr>
      <w:r>
        <w:rPr>
          <w:rStyle w:val="a0"/>
          <w:sz w:val="28"/>
        </w:rPr>
        <w:t>РОССИЙСКОЙ ФЕДЕРАЦИИ</w:t>
      </w:r>
    </w:p>
    <w:p w:rsidR="00816850" w:rsidRDefault="00962E50">
      <w:pPr>
        <w:pStyle w:val="ab"/>
        <w:jc w:val="center"/>
      </w:pPr>
      <w:r>
        <w:rPr>
          <w:rStyle w:val="a0"/>
          <w:sz w:val="28"/>
        </w:rPr>
        <w:t>ФГБОУ ВО «ТУВИНСКИЙ ГОСУДАРСТВЕННЫЙ УНИВЕРСИТЕТ»</w:t>
      </w:r>
    </w:p>
    <w:p w:rsidR="00816850" w:rsidRDefault="00816850">
      <w:pPr>
        <w:pStyle w:val="ab"/>
        <w:jc w:val="center"/>
        <w:rPr>
          <w:sz w:val="28"/>
        </w:rPr>
      </w:pPr>
    </w:p>
    <w:p w:rsidR="00816850" w:rsidRDefault="00962E50">
      <w:pPr>
        <w:pStyle w:val="ab"/>
        <w:jc w:val="center"/>
      </w:pPr>
      <w:r>
        <w:rPr>
          <w:rStyle w:val="a0"/>
          <w:sz w:val="28"/>
        </w:rPr>
        <w:t>КАФЕДРА ИНФОРМАТИКИ</w:t>
      </w:r>
    </w:p>
    <w:p w:rsidR="00816850" w:rsidRDefault="00816850">
      <w:pPr>
        <w:pStyle w:val="ab"/>
        <w:jc w:val="both"/>
        <w:rPr>
          <w:sz w:val="28"/>
        </w:rPr>
      </w:pPr>
    </w:p>
    <w:p w:rsidR="00816850" w:rsidRDefault="00816850">
      <w:pPr>
        <w:pStyle w:val="ab"/>
        <w:jc w:val="center"/>
        <w:rPr>
          <w:sz w:val="28"/>
        </w:rPr>
      </w:pPr>
    </w:p>
    <w:p w:rsidR="00816850" w:rsidRDefault="00962E50">
      <w:pPr>
        <w:pStyle w:val="ab"/>
        <w:jc w:val="center"/>
      </w:pPr>
      <w:r>
        <w:rPr>
          <w:rStyle w:val="a0"/>
          <w:b/>
          <w:sz w:val="28"/>
        </w:rPr>
        <w:t>КУРСОВАЯ РАБОТА</w:t>
      </w:r>
      <w:r>
        <w:rPr>
          <w:rStyle w:val="a0"/>
          <w:b/>
          <w:sz w:val="28"/>
        </w:rPr>
        <w:br/>
      </w:r>
      <w:r>
        <w:rPr>
          <w:rStyle w:val="a0"/>
          <w:b/>
          <w:sz w:val="28"/>
        </w:rPr>
        <w:t xml:space="preserve">по дисциплине «Основы </w:t>
      </w:r>
      <w:r>
        <w:rPr>
          <w:rStyle w:val="a0"/>
          <w:b/>
          <w:sz w:val="28"/>
        </w:rPr>
        <w:t>программирования»</w:t>
      </w:r>
      <w:r>
        <w:rPr>
          <w:rStyle w:val="a0"/>
          <w:b/>
          <w:sz w:val="28"/>
        </w:rPr>
        <w:br/>
      </w:r>
      <w:r>
        <w:rPr>
          <w:rStyle w:val="a0"/>
          <w:b/>
          <w:sz w:val="28"/>
        </w:rPr>
        <w:t>на тему:</w:t>
      </w:r>
    </w:p>
    <w:p w:rsidR="00816850" w:rsidRDefault="00816850">
      <w:pPr>
        <w:pStyle w:val="ab"/>
        <w:jc w:val="center"/>
        <w:rPr>
          <w:b/>
          <w:sz w:val="28"/>
        </w:rPr>
      </w:pPr>
    </w:p>
    <w:p w:rsidR="00816850" w:rsidRDefault="00962E50">
      <w:pPr>
        <w:pStyle w:val="a"/>
        <w:spacing w:line="240" w:lineRule="auto"/>
        <w:jc w:val="center"/>
      </w:pPr>
      <w:r>
        <w:rPr>
          <w:rStyle w:val="a0"/>
          <w:b/>
          <w:lang w:val="en-US"/>
        </w:rPr>
        <w:t>«</w:t>
      </w:r>
      <w:r>
        <w:rPr>
          <w:rStyle w:val="a0"/>
          <w:b/>
        </w:rPr>
        <w:t>Веб</w:t>
      </w:r>
      <w:r>
        <w:rPr>
          <w:rStyle w:val="a0"/>
          <w:b/>
          <w:lang w:val="en-US"/>
        </w:rPr>
        <w:t>-</w:t>
      </w:r>
      <w:r>
        <w:rPr>
          <w:rStyle w:val="a0"/>
          <w:b/>
        </w:rPr>
        <w:t>приложение</w:t>
      </w:r>
      <w:r>
        <w:rPr>
          <w:rStyle w:val="a0"/>
          <w:b/>
          <w:lang w:val="en-US"/>
        </w:rPr>
        <w:t xml:space="preserve"> Layout Phone </w:t>
      </w:r>
      <w:r>
        <w:rPr>
          <w:rStyle w:val="a0"/>
          <w:b/>
        </w:rPr>
        <w:t>на</w:t>
      </w:r>
      <w:r>
        <w:rPr>
          <w:rStyle w:val="a0"/>
          <w:b/>
          <w:lang w:val="en-US"/>
        </w:rPr>
        <w:t xml:space="preserve"> VueJS 3 </w:t>
      </w:r>
      <w:r>
        <w:rPr>
          <w:rStyle w:val="a0"/>
          <w:b/>
        </w:rPr>
        <w:t>и</w:t>
      </w:r>
      <w:r>
        <w:rPr>
          <w:rStyle w:val="a0"/>
          <w:b/>
          <w:lang w:val="en-US"/>
        </w:rPr>
        <w:t xml:space="preserve"> Go Programming Language»</w:t>
      </w:r>
    </w:p>
    <w:p w:rsidR="00816850" w:rsidRDefault="00816850">
      <w:pPr>
        <w:pStyle w:val="a"/>
        <w:spacing w:line="240" w:lineRule="auto"/>
        <w:ind w:firstLine="709"/>
        <w:rPr>
          <w:b/>
          <w:lang w:val="en-US"/>
        </w:rPr>
      </w:pPr>
    </w:p>
    <w:p w:rsidR="00816850" w:rsidRDefault="00816850">
      <w:pPr>
        <w:pStyle w:val="ab"/>
        <w:ind w:firstLine="709"/>
        <w:jc w:val="both"/>
        <w:rPr>
          <w:sz w:val="28"/>
          <w:lang w:val="en-US"/>
        </w:rPr>
      </w:pPr>
    </w:p>
    <w:p w:rsidR="00816850" w:rsidRDefault="00816850">
      <w:pPr>
        <w:pStyle w:val="ab"/>
        <w:ind w:firstLine="709"/>
        <w:jc w:val="both"/>
        <w:rPr>
          <w:sz w:val="28"/>
          <w:lang w:val="en-US"/>
        </w:rPr>
      </w:pPr>
    </w:p>
    <w:p w:rsidR="00816850" w:rsidRDefault="00962E50">
      <w:pPr>
        <w:pStyle w:val="ab"/>
        <w:ind w:right="-1"/>
        <w:jc w:val="both"/>
      </w:pPr>
      <w:r>
        <w:rPr>
          <w:rStyle w:val="a0"/>
          <w:b/>
          <w:szCs w:val="24"/>
        </w:rPr>
        <w:t>Выполнил</w:t>
      </w:r>
      <w:r>
        <w:rPr>
          <w:rStyle w:val="a0"/>
          <w:szCs w:val="24"/>
        </w:rPr>
        <w:t>(а):</w:t>
      </w:r>
    </w:p>
    <w:p w:rsidR="00816850" w:rsidRDefault="00962E50">
      <w:pPr>
        <w:pStyle w:val="ab"/>
        <w:jc w:val="both"/>
      </w:pPr>
      <w:r>
        <w:rPr>
          <w:rStyle w:val="a0"/>
          <w:szCs w:val="24"/>
        </w:rPr>
        <w:t>студент 2 курса ФИТ_304 группы направления подготовки</w:t>
      </w:r>
    </w:p>
    <w:p w:rsidR="00816850" w:rsidRDefault="00962E50">
      <w:pPr>
        <w:pStyle w:val="a"/>
        <w:spacing w:line="240" w:lineRule="auto"/>
      </w:pPr>
      <w:r>
        <w:rPr>
          <w:rStyle w:val="a0"/>
          <w:b/>
          <w:sz w:val="24"/>
          <w:szCs w:val="24"/>
        </w:rPr>
        <w:t xml:space="preserve">02.03.02 </w:t>
      </w:r>
      <w:r>
        <w:rPr>
          <w:rStyle w:val="a0"/>
          <w:sz w:val="24"/>
          <w:szCs w:val="24"/>
        </w:rPr>
        <w:t xml:space="preserve">Фундаментальная </w:t>
      </w:r>
    </w:p>
    <w:p w:rsidR="00816850" w:rsidRDefault="00962E50">
      <w:pPr>
        <w:pStyle w:val="a"/>
        <w:spacing w:line="240" w:lineRule="auto"/>
      </w:pPr>
      <w:r>
        <w:rPr>
          <w:rStyle w:val="a0"/>
          <w:sz w:val="24"/>
          <w:szCs w:val="24"/>
        </w:rPr>
        <w:t xml:space="preserve">информатика и информационные </w:t>
      </w:r>
    </w:p>
    <w:p w:rsidR="00816850" w:rsidRDefault="00962E50">
      <w:pPr>
        <w:pStyle w:val="a"/>
        <w:spacing w:line="240" w:lineRule="auto"/>
      </w:pPr>
      <w:r>
        <w:rPr>
          <w:rStyle w:val="a0"/>
          <w:sz w:val="24"/>
          <w:szCs w:val="24"/>
        </w:rPr>
        <w:t xml:space="preserve">технологии, профиль </w:t>
      </w:r>
      <w:r>
        <w:rPr>
          <w:rStyle w:val="a0"/>
          <w:sz w:val="24"/>
          <w:szCs w:val="24"/>
        </w:rPr>
        <w:t>«Программирование и информационные технологии»</w:t>
      </w:r>
    </w:p>
    <w:p w:rsidR="00816850" w:rsidRDefault="00962E50">
      <w:pPr>
        <w:pStyle w:val="ab"/>
        <w:jc w:val="both"/>
      </w:pPr>
      <w:r>
        <w:rPr>
          <w:rStyle w:val="a0"/>
          <w:szCs w:val="24"/>
        </w:rPr>
        <w:t>Шаравии Александр Байлакович ________________</w:t>
      </w:r>
    </w:p>
    <w:p w:rsidR="00816850" w:rsidRDefault="00962E50">
      <w:pPr>
        <w:pStyle w:val="ab"/>
        <w:jc w:val="both"/>
      </w:pPr>
      <w:r>
        <w:rPr>
          <w:rStyle w:val="a0"/>
          <w:szCs w:val="24"/>
        </w:rPr>
        <w:t>(подпись студента)</w:t>
      </w:r>
    </w:p>
    <w:p w:rsidR="00816850" w:rsidRDefault="00816850">
      <w:pPr>
        <w:pStyle w:val="ab"/>
        <w:jc w:val="both"/>
        <w:rPr>
          <w:szCs w:val="24"/>
        </w:rPr>
      </w:pPr>
    </w:p>
    <w:p w:rsidR="00816850" w:rsidRDefault="00962E50">
      <w:pPr>
        <w:pStyle w:val="ab"/>
        <w:jc w:val="both"/>
      </w:pPr>
      <w:r>
        <w:rPr>
          <w:rStyle w:val="a0"/>
          <w:szCs w:val="24"/>
        </w:rPr>
        <w:t>Научный руководитель:</w:t>
      </w:r>
    </w:p>
    <w:p w:rsidR="00816850" w:rsidRDefault="00962E50">
      <w:pPr>
        <w:pStyle w:val="ab"/>
        <w:jc w:val="both"/>
      </w:pPr>
      <w:r>
        <w:rPr>
          <w:rStyle w:val="a0"/>
          <w:szCs w:val="24"/>
        </w:rPr>
        <w:t>Преподаватель кафедры информатики Даш А. А. __________</w:t>
      </w:r>
    </w:p>
    <w:p w:rsidR="00816850" w:rsidRDefault="00962E50">
      <w:pPr>
        <w:pStyle w:val="ab"/>
        <w:jc w:val="both"/>
      </w:pPr>
      <w:r>
        <w:rPr>
          <w:rStyle w:val="a0"/>
          <w:szCs w:val="24"/>
        </w:rPr>
        <w:t>(подпись)</w:t>
      </w:r>
    </w:p>
    <w:p w:rsidR="00816850" w:rsidRDefault="00816850">
      <w:pPr>
        <w:pStyle w:val="ab"/>
        <w:spacing w:before="240"/>
        <w:jc w:val="both"/>
        <w:rPr>
          <w:sz w:val="28"/>
        </w:rPr>
      </w:pPr>
    </w:p>
    <w:p w:rsidR="00816850" w:rsidRDefault="00816850">
      <w:pPr>
        <w:pStyle w:val="ab"/>
        <w:ind w:firstLine="709"/>
        <w:jc w:val="both"/>
        <w:rPr>
          <w:sz w:val="28"/>
        </w:rPr>
      </w:pPr>
    </w:p>
    <w:p w:rsidR="00816850" w:rsidRDefault="00816850">
      <w:pPr>
        <w:pStyle w:val="ab"/>
        <w:spacing w:before="240"/>
        <w:ind w:firstLine="709"/>
        <w:jc w:val="both"/>
        <w:rPr>
          <w:sz w:val="28"/>
        </w:rPr>
      </w:pPr>
    </w:p>
    <w:p w:rsidR="00816850" w:rsidRDefault="00962E50">
      <w:pPr>
        <w:pStyle w:val="ab"/>
        <w:ind w:firstLine="284"/>
        <w:jc w:val="both"/>
      </w:pPr>
      <w:r>
        <w:rPr>
          <w:rStyle w:val="a0"/>
          <w:sz w:val="28"/>
        </w:rPr>
        <w:t>Дата защиты «__» _________ 2026 г.</w:t>
      </w:r>
    </w:p>
    <w:p w:rsidR="00816850" w:rsidRDefault="00962E50">
      <w:pPr>
        <w:pStyle w:val="ab"/>
        <w:ind w:firstLine="284"/>
        <w:jc w:val="both"/>
      </w:pPr>
      <w:r>
        <w:rPr>
          <w:rStyle w:val="a0"/>
          <w:sz w:val="28"/>
        </w:rPr>
        <w:t xml:space="preserve">Работа защищена с </w:t>
      </w:r>
      <w:r>
        <w:rPr>
          <w:rStyle w:val="a0"/>
          <w:sz w:val="28"/>
        </w:rPr>
        <w:t>оценкой  __________</w:t>
      </w:r>
    </w:p>
    <w:p w:rsidR="00816850" w:rsidRDefault="00962E50">
      <w:pPr>
        <w:pStyle w:val="ab"/>
        <w:ind w:firstLine="284"/>
        <w:jc w:val="both"/>
      </w:pPr>
      <w:r>
        <w:rPr>
          <w:rStyle w:val="a0"/>
          <w:sz w:val="28"/>
        </w:rPr>
        <w:t xml:space="preserve"> ____________________</w:t>
      </w:r>
    </w:p>
    <w:p w:rsidR="00816850" w:rsidRDefault="00962E50">
      <w:pPr>
        <w:pStyle w:val="ab"/>
        <w:ind w:firstLine="284"/>
        <w:jc w:val="both"/>
      </w:pPr>
      <w:r>
        <w:rPr>
          <w:rStyle w:val="a0"/>
          <w:sz w:val="28"/>
        </w:rPr>
        <w:t>(подпись руководителя)</w:t>
      </w:r>
    </w:p>
    <w:p w:rsidR="00816850" w:rsidRDefault="00816850">
      <w:pPr>
        <w:pStyle w:val="ab"/>
        <w:spacing w:line="360" w:lineRule="auto"/>
        <w:ind w:firstLine="284"/>
        <w:jc w:val="both"/>
        <w:rPr>
          <w:sz w:val="28"/>
        </w:rPr>
      </w:pPr>
    </w:p>
    <w:p w:rsidR="00816850" w:rsidRDefault="00816850">
      <w:pPr>
        <w:pStyle w:val="ab"/>
        <w:spacing w:line="360" w:lineRule="auto"/>
        <w:ind w:firstLine="709"/>
        <w:jc w:val="both"/>
        <w:rPr>
          <w:sz w:val="28"/>
        </w:rPr>
        <w:sectPr w:rsidR="00816850">
          <w:footerReference w:type="default" r:id="rId7"/>
          <w:pgSz w:w="11906" w:h="16838"/>
          <w:pgMar w:top="1134" w:right="850" w:bottom="1134" w:left="1701" w:header="0" w:footer="708" w:gutter="0"/>
          <w:cols w:space="720"/>
        </w:sectPr>
      </w:pPr>
    </w:p>
    <w:p w:rsidR="00816850" w:rsidRDefault="00962E50">
      <w:pPr>
        <w:pStyle w:val="af"/>
        <w:jc w:val="center"/>
        <w:outlineLvl w:val="9"/>
      </w:pPr>
      <w:r>
        <w:rPr>
          <w:rStyle w:val="a0"/>
          <w:szCs w:val="28"/>
        </w:rPr>
        <w:lastRenderedPageBreak/>
        <w:t>Оглавление</w:t>
      </w:r>
    </w:p>
    <w:p w:rsidR="00816850" w:rsidRDefault="00962E50">
      <w:pPr>
        <w:pStyle w:val="13"/>
        <w:tabs>
          <w:tab w:val="right" w:leader="dot" w:pos="660"/>
        </w:tabs>
      </w:pPr>
      <w:r>
        <w:rPr>
          <w:rFonts w:eastAsia="Yu Gothic Light"/>
          <w:b/>
          <w:szCs w:val="32"/>
        </w:rPr>
        <w:fldChar w:fldCharType="begin"/>
      </w:r>
      <w:r>
        <w:instrText xml:space="preserve"> TOC \o "1-3" \u \h </w:instrText>
      </w:r>
      <w:r>
        <w:rPr>
          <w:rFonts w:eastAsia="Yu Gothic Light"/>
          <w:b/>
          <w:szCs w:val="32"/>
        </w:rPr>
        <w:fldChar w:fldCharType="separate"/>
      </w:r>
      <w:hyperlink r:id="rId8" w:history="1">
        <w:r>
          <w:rPr>
            <w:rStyle w:val="a3"/>
          </w:rPr>
          <w:t>Введение</w:t>
        </w:r>
        <w:r>
          <w:tab/>
          <w:t>3</w:t>
        </w:r>
      </w:hyperlink>
    </w:p>
    <w:p w:rsidR="00816850" w:rsidRDefault="00962E50">
      <w:pPr>
        <w:pStyle w:val="13"/>
        <w:tabs>
          <w:tab w:val="right" w:leader="dot" w:pos="660"/>
        </w:tabs>
      </w:pPr>
      <w:hyperlink r:id="rId9" w:history="1">
        <w:r>
          <w:rPr>
            <w:rStyle w:val="a3"/>
          </w:rPr>
          <w:t>Глава 1. Теоретические основы и проектирование cайта</w:t>
        </w:r>
        <w:r>
          <w:tab/>
          <w:t>5</w:t>
        </w:r>
      </w:hyperlink>
    </w:p>
    <w:p w:rsidR="00816850" w:rsidRDefault="00962E50">
      <w:pPr>
        <w:pStyle w:val="21"/>
        <w:tabs>
          <w:tab w:val="right" w:leader="dot" w:pos="880"/>
        </w:tabs>
      </w:pPr>
      <w:hyperlink r:id="rId10" w:history="1">
        <w:r>
          <w:rPr>
            <w:rStyle w:val="a3"/>
          </w:rPr>
          <w:t>1.1</w:t>
        </w:r>
        <w:r>
          <w:rPr>
            <w:rStyle w:val="a0"/>
            <w:rFonts w:cs="Arial"/>
            <w:kern w:val="3"/>
            <w:sz w:val="24"/>
            <w:szCs w:val="24"/>
          </w:rPr>
          <w:tab/>
        </w:r>
        <w:r>
          <w:rPr>
            <w:rStyle w:val="a3"/>
          </w:rPr>
          <w:t>. Анализ реализации игры «Gartic Phone»</w:t>
        </w:r>
        <w:r>
          <w:tab/>
          <w:t>5</w:t>
        </w:r>
      </w:hyperlink>
    </w:p>
    <w:p w:rsidR="00816850" w:rsidRDefault="00962E50">
      <w:pPr>
        <w:pStyle w:val="21"/>
        <w:tabs>
          <w:tab w:val="right" w:leader="dot" w:pos="880"/>
        </w:tabs>
      </w:pPr>
      <w:hyperlink r:id="rId11" w:history="1">
        <w:r>
          <w:rPr>
            <w:rStyle w:val="a3"/>
          </w:rPr>
          <w:t>1.3. Постановка задачи и описание модели</w:t>
        </w:r>
        <w:r>
          <w:tab/>
          <w:t>9</w:t>
        </w:r>
      </w:hyperlink>
    </w:p>
    <w:p w:rsidR="00816850" w:rsidRDefault="00962E50">
      <w:pPr>
        <w:pStyle w:val="21"/>
        <w:tabs>
          <w:tab w:val="right" w:leader="dot" w:pos="880"/>
        </w:tabs>
      </w:pPr>
      <w:hyperlink r:id="rId12" w:history="1">
        <w:r>
          <w:rPr>
            <w:rStyle w:val="a3"/>
          </w:rPr>
          <w:t>1.4. Алгоритм работы программ</w:t>
        </w:r>
        <w:r>
          <w:tab/>
          <w:t>12</w:t>
        </w:r>
      </w:hyperlink>
    </w:p>
    <w:p w:rsidR="00816850" w:rsidRDefault="00962E50">
      <w:pPr>
        <w:pStyle w:val="13"/>
        <w:tabs>
          <w:tab w:val="right" w:leader="dot" w:pos="660"/>
        </w:tabs>
      </w:pPr>
      <w:hyperlink r:id="rId13" w:history="1">
        <w:r>
          <w:rPr>
            <w:rStyle w:val="a3"/>
          </w:rPr>
          <w:t>Глава 2.</w:t>
        </w:r>
        <w:r>
          <w:rPr>
            <w:rStyle w:val="a3"/>
          </w:rPr>
          <w:t xml:space="preserve"> Практическая реализация «Layout Phone»</w:t>
        </w:r>
        <w:r>
          <w:tab/>
          <w:t>13</w:t>
        </w:r>
      </w:hyperlink>
    </w:p>
    <w:p w:rsidR="00816850" w:rsidRDefault="00962E50">
      <w:pPr>
        <w:pStyle w:val="31"/>
      </w:pPr>
      <w:hyperlink r:id="rId14" w:history="1">
        <w:r>
          <w:rPr>
            <w:rStyle w:val="a3"/>
          </w:rPr>
          <w:t>2.1. Структура и пользовательский интерфейс «Layout Phone»</w:t>
        </w:r>
        <w:r>
          <w:tab/>
          <w:t>13</w:t>
        </w:r>
      </w:hyperlink>
    </w:p>
    <w:p w:rsidR="00816850" w:rsidRDefault="00962E50">
      <w:pPr>
        <w:pStyle w:val="31"/>
      </w:pPr>
      <w:hyperlink r:id="rId15" w:history="1">
        <w:r>
          <w:rPr>
            <w:rStyle w:val="a3"/>
          </w:rPr>
          <w:t>2.2. Реализация клиентской части «</w:t>
        </w:r>
        <w:r>
          <w:rPr>
            <w:rStyle w:val="a3"/>
            <w:lang w:val="en-US"/>
          </w:rPr>
          <w:t>Layout</w:t>
        </w:r>
        <w:r>
          <w:rPr>
            <w:rStyle w:val="a3"/>
          </w:rPr>
          <w:t xml:space="preserve"> </w:t>
        </w:r>
        <w:r>
          <w:rPr>
            <w:rStyle w:val="a3"/>
            <w:lang w:val="en-US"/>
          </w:rPr>
          <w:t>Phone</w:t>
        </w:r>
        <w:r>
          <w:rPr>
            <w:rStyle w:val="a3"/>
          </w:rPr>
          <w:t>»</w:t>
        </w:r>
        <w:r>
          <w:tab/>
          <w:t>17</w:t>
        </w:r>
      </w:hyperlink>
    </w:p>
    <w:p w:rsidR="00816850" w:rsidRDefault="00962E50">
      <w:pPr>
        <w:pStyle w:val="31"/>
      </w:pPr>
      <w:hyperlink r:id="rId16" w:history="1">
        <w:r>
          <w:rPr>
            <w:rStyle w:val="a3"/>
          </w:rPr>
          <w:t>2.3.</w:t>
        </w:r>
        <w:r>
          <w:rPr>
            <w:rStyle w:val="a3"/>
          </w:rPr>
          <w:t xml:space="preserve"> Реализация серверной части «Layout Phone»</w:t>
        </w:r>
        <w:r>
          <w:tab/>
          <w:t>22</w:t>
        </w:r>
      </w:hyperlink>
    </w:p>
    <w:p w:rsidR="00816850" w:rsidRDefault="00962E50">
      <w:pPr>
        <w:pStyle w:val="13"/>
        <w:tabs>
          <w:tab w:val="right" w:leader="dot" w:pos="660"/>
        </w:tabs>
      </w:pPr>
      <w:hyperlink r:id="rId17" w:history="1">
        <w:r>
          <w:rPr>
            <w:rStyle w:val="a3"/>
            <w:bCs/>
          </w:rPr>
          <w:t>Заключение</w:t>
        </w:r>
        <w:r>
          <w:tab/>
          <w:t>31</w:t>
        </w:r>
      </w:hyperlink>
    </w:p>
    <w:p w:rsidR="00816850" w:rsidRDefault="00962E50">
      <w:pPr>
        <w:pStyle w:val="13"/>
        <w:tabs>
          <w:tab w:val="right" w:leader="dot" w:pos="660"/>
        </w:tabs>
      </w:pPr>
      <w:hyperlink r:id="rId18" w:history="1">
        <w:r>
          <w:rPr>
            <w:rStyle w:val="a3"/>
          </w:rPr>
          <w:t>Список литературы</w:t>
        </w:r>
        <w:r>
          <w:tab/>
          <w:t>32</w:t>
        </w:r>
      </w:hyperlink>
    </w:p>
    <w:p w:rsidR="00816850" w:rsidRDefault="00962E50">
      <w:pPr>
        <w:pStyle w:val="13"/>
        <w:tabs>
          <w:tab w:val="right" w:leader="dot" w:pos="660"/>
        </w:tabs>
      </w:pPr>
      <w:hyperlink r:id="rId19" w:history="1">
        <w:r>
          <w:rPr>
            <w:rStyle w:val="a3"/>
          </w:rPr>
          <w:t>Приложение</w:t>
        </w:r>
        <w:r>
          <w:tab/>
          <w:t>33</w:t>
        </w:r>
      </w:hyperlink>
    </w:p>
    <w:p w:rsidR="00816850" w:rsidRDefault="00962E50">
      <w:pPr>
        <w:pStyle w:val="13"/>
        <w:sectPr w:rsidR="00816850">
          <w:headerReference w:type="default" r:id="rId20"/>
          <w:footerReference w:type="default" r:id="rId21"/>
          <w:pgSz w:w="11906" w:h="16838"/>
          <w:pgMar w:top="1134" w:right="850" w:bottom="1134" w:left="1701" w:header="708" w:footer="708" w:gutter="0"/>
          <w:cols w:space="720"/>
        </w:sectPr>
      </w:pPr>
      <w:r>
        <w:fldChar w:fldCharType="end"/>
      </w:r>
    </w:p>
    <w:p w:rsidR="00816850" w:rsidRDefault="00962E50">
      <w:pPr>
        <w:pStyle w:val="1"/>
        <w:jc w:val="center"/>
      </w:pPr>
      <w:bookmarkStart w:id="1" w:name="_Toc231388175"/>
      <w:r>
        <w:rPr>
          <w:rStyle w:val="a0"/>
          <w:szCs w:val="28"/>
        </w:rPr>
        <w:t>Введение</w:t>
      </w:r>
      <w:bookmarkEnd w:id="1"/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 xml:space="preserve">Большинство нынешних проектов, настроенных на  </w:t>
      </w:r>
      <w:r>
        <w:rPr>
          <w:rStyle w:val="a0"/>
          <w:szCs w:val="28"/>
        </w:rPr>
        <w:t xml:space="preserve">обучение программированию построены на тяжелом грузе теории. Мало проектов в среде современного интернета, которые нацелены на закрепление теории (то есть нацелены на практике), и еще меньше таковых, которые используют игровую механику: спортивный интерес </w:t>
      </w:r>
      <w:r>
        <w:rPr>
          <w:rStyle w:val="a0"/>
          <w:szCs w:val="28"/>
        </w:rPr>
        <w:t>из соревновательных игр, социальное взаимодействие из  многопользовательских игр, проявление творческих сторон программиста из игр-песочниц.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 xml:space="preserve">Из идеи закрыть все эти потребности родился проект — «Layout Phone». Это многопользовательская игра, вдохновленная </w:t>
      </w:r>
      <w:r>
        <w:rPr>
          <w:rStyle w:val="a0"/>
          <w:szCs w:val="28"/>
        </w:rPr>
        <w:t>идеей уже существующей игры — «Gartic Phone». «Layout Phone» взяла все лучшие стороны «Gartic Phone»: каждый игрок придумывает тему рисунка, после чего они случайным образом распределяются между игроками, и в игровых раундах участники должны реализовать на</w:t>
      </w:r>
      <w:r>
        <w:rPr>
          <w:rStyle w:val="a0"/>
          <w:szCs w:val="28"/>
        </w:rPr>
        <w:t>бросок по выданной теме. В случае проекта «Layout  Phone» темы рисунков заменяются темами интернет-сайтов, наброски — на программирование страницы.</w:t>
      </w:r>
    </w:p>
    <w:p w:rsidR="00816850" w:rsidRDefault="00962E50">
      <w:pPr>
        <w:pStyle w:val="a"/>
        <w:ind w:firstLine="709"/>
      </w:pPr>
      <w:r>
        <w:rPr>
          <w:rStyle w:val="a0"/>
          <w:b/>
          <w:bCs/>
        </w:rPr>
        <w:t>Актуальность</w:t>
      </w:r>
      <w:r>
        <w:t xml:space="preserve"> темы курсовой работы обусловлена использованием практического и игрового подходов к обучению ве</w:t>
      </w:r>
      <w:r>
        <w:t>б-программирования. Использование игровых механик, командного взаимодействия и прямой практики помогают побороть проблемы с сложностью понимания таких инструментов как HTML, CSS и JavaScript. Такой подход делает процесс изучения верстки сайтов увлекательны</w:t>
      </w:r>
      <w:r>
        <w:t>м и полезным.</w:t>
      </w:r>
    </w:p>
    <w:p w:rsidR="00816850" w:rsidRDefault="00962E50">
      <w:pPr>
        <w:pStyle w:val="a"/>
        <w:ind w:firstLine="709"/>
      </w:pPr>
      <w:r>
        <w:rPr>
          <w:rStyle w:val="a0"/>
          <w:b/>
          <w:bCs/>
          <w:szCs w:val="28"/>
        </w:rPr>
        <w:t>Практическая значимость</w:t>
      </w:r>
      <w:r>
        <w:rPr>
          <w:rStyle w:val="a0"/>
          <w:szCs w:val="28"/>
        </w:rPr>
        <w:t xml:space="preserve"> работы заключается в создании полнофункционального обучающего сайта с веб игрой «Layout Phone», которая предусматривает закрепление теоретической части веб-инструментов HTML, CSS, JavaScript при помощи практического пр</w:t>
      </w:r>
      <w:r>
        <w:rPr>
          <w:rStyle w:val="a0"/>
          <w:szCs w:val="28"/>
        </w:rPr>
        <w:t>именения.</w:t>
      </w:r>
    </w:p>
    <w:p w:rsidR="00816850" w:rsidRDefault="00962E50">
      <w:pPr>
        <w:pStyle w:val="a"/>
        <w:ind w:firstLine="709"/>
      </w:pPr>
      <w:r>
        <w:rPr>
          <w:rStyle w:val="a0"/>
          <w:b/>
          <w:bCs/>
          <w:szCs w:val="28"/>
        </w:rPr>
        <w:t>Цель работы</w:t>
      </w:r>
      <w:r>
        <w:rPr>
          <w:rStyle w:val="a0"/>
          <w:szCs w:val="28"/>
        </w:rPr>
        <w:t xml:space="preserve"> – разработать обучающий сайт с веб игрой «Layout Phone» с многопользовательской частью при помощи таких инструментов, как: VueJS 3 и Go Programming Language.</w:t>
      </w:r>
    </w:p>
    <w:p w:rsidR="00816850" w:rsidRDefault="00962E50">
      <w:pPr>
        <w:pStyle w:val="a"/>
        <w:ind w:firstLine="709"/>
      </w:pPr>
      <w:r>
        <w:rPr>
          <w:rStyle w:val="a0"/>
          <w:b/>
          <w:bCs/>
          <w:szCs w:val="28"/>
        </w:rPr>
        <w:t>Задачи исследования:</w:t>
      </w:r>
    </w:p>
    <w:p w:rsidR="00816850" w:rsidRDefault="00962E50">
      <w:pPr>
        <w:pStyle w:val="ac"/>
        <w:numPr>
          <w:ilvl w:val="0"/>
          <w:numId w:val="1"/>
        </w:numPr>
        <w:tabs>
          <w:tab w:val="left" w:pos="0"/>
        </w:tabs>
        <w:ind w:left="0" w:firstLine="709"/>
      </w:pPr>
      <w:r>
        <w:rPr>
          <w:rStyle w:val="a0"/>
          <w:szCs w:val="28"/>
        </w:rPr>
        <w:t>Провести анализ игры-вдохновителя «Gartic Phone» и выде</w:t>
      </w:r>
      <w:r>
        <w:rPr>
          <w:rStyle w:val="a0"/>
          <w:szCs w:val="28"/>
        </w:rPr>
        <w:t>лить основные особенности.</w:t>
      </w:r>
    </w:p>
    <w:p w:rsidR="00816850" w:rsidRDefault="00962E50">
      <w:pPr>
        <w:pStyle w:val="ac"/>
        <w:numPr>
          <w:ilvl w:val="0"/>
          <w:numId w:val="1"/>
        </w:numPr>
        <w:tabs>
          <w:tab w:val="left" w:pos="0"/>
        </w:tabs>
        <w:ind w:left="0" w:firstLine="709"/>
      </w:pPr>
      <w:r>
        <w:rPr>
          <w:rStyle w:val="a0"/>
          <w:szCs w:val="28"/>
        </w:rPr>
        <w:t>Изучить т</w:t>
      </w:r>
      <w:hyperlink r:id="rId22" w:history="1">
        <w:r>
          <w:rPr>
            <w:rStyle w:val="a0"/>
            <w:szCs w:val="28"/>
          </w:rPr>
          <w:t>еоретические основы разработки сайтов на VueJS 3 и Go 1.22</w:t>
        </w:r>
      </w:hyperlink>
      <w:r>
        <w:rPr>
          <w:rStyle w:val="a0"/>
          <w:szCs w:val="28"/>
        </w:rPr>
        <w:t>;</w:t>
      </w:r>
    </w:p>
    <w:p w:rsidR="00816850" w:rsidRDefault="00962E50">
      <w:pPr>
        <w:pStyle w:val="ac"/>
        <w:numPr>
          <w:ilvl w:val="0"/>
          <w:numId w:val="1"/>
        </w:numPr>
        <w:tabs>
          <w:tab w:val="left" w:pos="0"/>
        </w:tabs>
        <w:ind w:left="0" w:firstLine="709"/>
      </w:pPr>
      <w:r>
        <w:rPr>
          <w:rStyle w:val="a0"/>
          <w:szCs w:val="28"/>
        </w:rPr>
        <w:t>Выполнить постановку задачи и разработать модель продукта.</w:t>
      </w:r>
    </w:p>
    <w:p w:rsidR="00816850" w:rsidRDefault="00962E50">
      <w:pPr>
        <w:pStyle w:val="ac"/>
        <w:numPr>
          <w:ilvl w:val="0"/>
          <w:numId w:val="1"/>
        </w:numPr>
        <w:tabs>
          <w:tab w:val="left" w:pos="0"/>
        </w:tabs>
        <w:ind w:left="0" w:firstLine="709"/>
      </w:pPr>
      <w:r>
        <w:rPr>
          <w:rStyle w:val="a0"/>
          <w:szCs w:val="28"/>
        </w:rPr>
        <w:t>Разработать структуру и пользовательский интерфейс веб-приложения;</w:t>
      </w:r>
    </w:p>
    <w:p w:rsidR="00816850" w:rsidRDefault="00962E50">
      <w:pPr>
        <w:pStyle w:val="ac"/>
        <w:numPr>
          <w:ilvl w:val="0"/>
          <w:numId w:val="1"/>
        </w:numPr>
        <w:tabs>
          <w:tab w:val="left" w:pos="0"/>
        </w:tabs>
        <w:ind w:left="0" w:firstLine="709"/>
      </w:pPr>
      <w:r>
        <w:rPr>
          <w:rStyle w:val="a0"/>
          <w:szCs w:val="28"/>
        </w:rPr>
        <w:t>Ре</w:t>
      </w:r>
      <w:r>
        <w:rPr>
          <w:rStyle w:val="a0"/>
          <w:szCs w:val="28"/>
        </w:rPr>
        <w:t>ализовать клиентскую часть веб-приложения;</w:t>
      </w:r>
    </w:p>
    <w:p w:rsidR="00816850" w:rsidRDefault="00962E50">
      <w:pPr>
        <w:pStyle w:val="ac"/>
        <w:numPr>
          <w:ilvl w:val="0"/>
          <w:numId w:val="1"/>
        </w:numPr>
        <w:tabs>
          <w:tab w:val="left" w:pos="0"/>
        </w:tabs>
        <w:ind w:left="0" w:firstLine="709"/>
      </w:pPr>
      <w:r>
        <w:rPr>
          <w:rStyle w:val="a0"/>
          <w:szCs w:val="28"/>
        </w:rPr>
        <w:t>Реализовать серверную часть веб-приложения;</w:t>
      </w:r>
    </w:p>
    <w:p w:rsidR="00816850" w:rsidRDefault="00962E50">
      <w:pPr>
        <w:pStyle w:val="a"/>
        <w:ind w:firstLine="709"/>
      </w:pPr>
      <w:r>
        <w:rPr>
          <w:rStyle w:val="a0"/>
          <w:b/>
          <w:bCs/>
          <w:szCs w:val="28"/>
        </w:rPr>
        <w:t>Объектом исследования</w:t>
      </w:r>
      <w:r>
        <w:rPr>
          <w:rStyle w:val="a0"/>
          <w:szCs w:val="28"/>
        </w:rPr>
        <w:t xml:space="preserve"> является процесс разработки игрового веб-приложения.</w:t>
      </w:r>
    </w:p>
    <w:p w:rsidR="00816850" w:rsidRDefault="00962E50">
      <w:pPr>
        <w:pStyle w:val="a"/>
        <w:ind w:firstLine="709"/>
      </w:pPr>
      <w:r>
        <w:rPr>
          <w:rStyle w:val="a0"/>
          <w:b/>
          <w:bCs/>
          <w:szCs w:val="28"/>
        </w:rPr>
        <w:t>Предметом исследования</w:t>
      </w:r>
      <w:r>
        <w:rPr>
          <w:rStyle w:val="a0"/>
          <w:szCs w:val="28"/>
        </w:rPr>
        <w:t xml:space="preserve"> являются методы и средства разработки веб-приложения «Layout Phone» на </w:t>
      </w:r>
      <w:r>
        <w:rPr>
          <w:rStyle w:val="a0"/>
          <w:szCs w:val="28"/>
        </w:rPr>
        <w:t>архитектуры, объединяющей технологии VueJS 3 и Go Programming Language 1.22.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При выполнении работы использовались методы анализа литературных источников, сравнительного анализа существующих программных решений, проектирования программного обеспечения, объе</w:t>
      </w:r>
      <w:r>
        <w:rPr>
          <w:rStyle w:val="a0"/>
          <w:szCs w:val="28"/>
        </w:rPr>
        <w:t>ктно-ориентированного программирования.</w:t>
      </w:r>
    </w:p>
    <w:p w:rsidR="00816850" w:rsidRDefault="00962E50">
      <w:pPr>
        <w:pStyle w:val="a"/>
        <w:numPr>
          <w:ilvl w:val="0"/>
          <w:numId w:val="2"/>
        </w:numPr>
        <w:tabs>
          <w:tab w:val="left" w:pos="436"/>
        </w:tabs>
        <w:ind w:left="0"/>
        <w:sectPr w:rsidR="00816850">
          <w:headerReference w:type="default" r:id="rId23"/>
          <w:footerReference w:type="default" r:id="rId24"/>
          <w:pgSz w:w="11906" w:h="16838"/>
          <w:pgMar w:top="1134" w:right="851" w:bottom="1134" w:left="1701" w:header="709" w:footer="709" w:gutter="0"/>
          <w:cols w:space="720"/>
        </w:sectPr>
      </w:pPr>
      <w:r>
        <w:rPr>
          <w:rStyle w:val="a0"/>
          <w:szCs w:val="28"/>
        </w:rPr>
        <w:t>Результатом выполнения курсовой работы является веб-приложение «Layout Phone», реализующее игровую механику, схожу на проект «Gartic Phone», только нацеленное на написание HTML/CSS/JavaScript кода. Разработанная прог</w:t>
      </w:r>
      <w:r>
        <w:rPr>
          <w:rStyle w:val="a0"/>
          <w:szCs w:val="28"/>
        </w:rPr>
        <w:t>рамма демонстрирует использование технологий современных веб-технологий.</w:t>
      </w:r>
    </w:p>
    <w:p w:rsidR="00816850" w:rsidRDefault="00962E50">
      <w:pPr>
        <w:pStyle w:val="1"/>
        <w:jc w:val="center"/>
      </w:pPr>
      <w:bookmarkStart w:id="2" w:name="_Toc231388176"/>
      <w:r>
        <w:rPr>
          <w:rStyle w:val="a0"/>
          <w:szCs w:val="28"/>
        </w:rPr>
        <w:t>Глава 1. Теоретические основы и проектирование cайта</w:t>
      </w:r>
      <w:bookmarkEnd w:id="2"/>
    </w:p>
    <w:p w:rsidR="00816850" w:rsidRDefault="00962E50">
      <w:pPr>
        <w:pStyle w:val="2"/>
        <w:numPr>
          <w:ilvl w:val="1"/>
          <w:numId w:val="3"/>
        </w:numPr>
        <w:tabs>
          <w:tab w:val="left" w:pos="0"/>
        </w:tabs>
        <w:spacing w:after="240"/>
        <w:ind w:left="0"/>
        <w:jc w:val="center"/>
        <w:outlineLvl w:val="9"/>
      </w:pPr>
      <w:bookmarkStart w:id="3" w:name="_Toc231388177"/>
      <w:r>
        <w:rPr>
          <w:rStyle w:val="a0"/>
          <w:szCs w:val="28"/>
        </w:rPr>
        <w:t>. Анализ реализации игры «Gartic Phone»</w:t>
      </w:r>
      <w:bookmarkEnd w:id="3"/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 xml:space="preserve">Игра </w:t>
      </w:r>
      <w:r>
        <w:rPr>
          <w:rStyle w:val="a2"/>
          <w:rFonts w:eastAsia="Yu Gothic Light"/>
          <w:szCs w:val="28"/>
        </w:rPr>
        <w:t>«Gartic Phone»</w:t>
      </w:r>
      <w:r>
        <w:rPr>
          <w:rStyle w:val="a0"/>
          <w:szCs w:val="28"/>
        </w:rPr>
        <w:t xml:space="preserve"> представляет собой многопользовательскую браузерную игру, основанную н</w:t>
      </w:r>
      <w:r>
        <w:rPr>
          <w:rStyle w:val="a0"/>
          <w:szCs w:val="28"/>
        </w:rPr>
        <w:t>а принципе классической игры «испорченный телефон». В оригинальной версии игроки по очереди придумывают фразы, рисуют изображения по полученным фразам, а затем другие участники пытаются описать увиденный рисунок. В результате одна и та же исходная идея пос</w:t>
      </w:r>
      <w:r>
        <w:rPr>
          <w:rStyle w:val="a0"/>
          <w:szCs w:val="28"/>
        </w:rPr>
        <w:t>тепенно изменяется для придания комического и неожиданного игрового результата.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Основная особенность «</w:t>
      </w:r>
      <w:r>
        <w:rPr>
          <w:rStyle w:val="a0"/>
          <w:szCs w:val="28"/>
          <w:lang w:val="en-US"/>
        </w:rPr>
        <w:t>Gartic</w:t>
      </w:r>
      <w:r>
        <w:rPr>
          <w:rStyle w:val="a0"/>
          <w:szCs w:val="28"/>
        </w:rPr>
        <w:t xml:space="preserve"> </w:t>
      </w:r>
      <w:r>
        <w:rPr>
          <w:rStyle w:val="a0"/>
          <w:szCs w:val="28"/>
          <w:lang w:val="en-US"/>
        </w:rPr>
        <w:t>Phone</w:t>
      </w:r>
      <w:r>
        <w:rPr>
          <w:rStyle w:val="a0"/>
          <w:szCs w:val="28"/>
        </w:rPr>
        <w:t>» заключается в сочетании простых правил, творческого взаимодействия и работы в реальном времени. Игрокам не требуется устанавливать отдельное</w:t>
      </w:r>
      <w:r>
        <w:rPr>
          <w:rStyle w:val="a0"/>
          <w:szCs w:val="28"/>
        </w:rPr>
        <w:t xml:space="preserve"> приложение: достаточно открыть сайт, создать комнату или присоединиться к уже существующей комнате по ссылке. Такой подход делает игру доступной для широкой аудитории и удобной для совместного онлайн-досуга.</w:t>
      </w:r>
    </w:p>
    <w:p w:rsidR="00816850" w:rsidRDefault="00962E50">
      <w:pPr>
        <w:pStyle w:val="a"/>
        <w:jc w:val="center"/>
      </w:pPr>
      <w:r>
        <w:rPr>
          <w:rStyle w:val="a0"/>
          <w:noProof/>
          <w:szCs w:val="28"/>
          <w:lang w:val="en-US"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231772</wp:posOffset>
            </wp:positionH>
            <wp:positionV relativeFrom="paragraph">
              <wp:posOffset>630</wp:posOffset>
            </wp:positionV>
            <wp:extent cx="5600699" cy="3153408"/>
            <wp:effectExtent l="0" t="0" r="1" b="8892"/>
            <wp:wrapSquare wrapText="largest"/>
            <wp:docPr id="1" name="Изображение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00699" cy="315340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816850" w:rsidRDefault="00962E50">
      <w:pPr>
        <w:pStyle w:val="a"/>
        <w:jc w:val="center"/>
      </w:pPr>
      <w:r>
        <w:rPr>
          <w:rStyle w:val="a0"/>
          <w:szCs w:val="28"/>
        </w:rPr>
        <w:t>Рисунок 1 – Интерфейс результатов раунда «Gar</w:t>
      </w:r>
      <w:r>
        <w:rPr>
          <w:rStyle w:val="a0"/>
          <w:szCs w:val="28"/>
        </w:rPr>
        <w:t>tic Phone»</w:t>
      </w:r>
    </w:p>
    <w:p w:rsidR="00816850" w:rsidRDefault="00816850">
      <w:pPr>
        <w:pStyle w:val="a"/>
        <w:ind w:firstLine="709"/>
        <w:jc w:val="center"/>
        <w:rPr>
          <w:szCs w:val="28"/>
        </w:rPr>
      </w:pP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С точки зрения пользовательского сценария игра строится вокруг нескольких ключевых этапов. Сначала один из участников создаёт игровую комнату и становится её организатором. Затем остальные игроки подключаются к комнате с помощью ссылки-приглаше</w:t>
      </w:r>
      <w:r>
        <w:rPr>
          <w:rStyle w:val="a0"/>
          <w:szCs w:val="28"/>
        </w:rPr>
        <w:t>ния. После набора участников ведущий запускает игру, и система распределяет задания между игроками. Каждый раунд имеет ограничение по времени, что поддерживает динамику процесса и не позволяет игре затягиваться.</w:t>
      </w:r>
    </w:p>
    <w:p w:rsidR="00816850" w:rsidRDefault="00962E50">
      <w:pPr>
        <w:pStyle w:val="a8"/>
        <w:ind w:firstLine="709"/>
      </w:pPr>
      <w:r>
        <w:rPr>
          <w:rStyle w:val="a0"/>
          <w:szCs w:val="28"/>
        </w:rPr>
        <w:t>Игровой процесс «</w:t>
      </w:r>
      <w:r>
        <w:rPr>
          <w:rStyle w:val="a0"/>
          <w:szCs w:val="28"/>
          <w:lang w:val="en-US"/>
        </w:rPr>
        <w:t>Gartic</w:t>
      </w:r>
      <w:r>
        <w:rPr>
          <w:rStyle w:val="a0"/>
          <w:szCs w:val="28"/>
        </w:rPr>
        <w:t xml:space="preserve"> </w:t>
      </w:r>
      <w:r>
        <w:rPr>
          <w:rStyle w:val="a0"/>
          <w:szCs w:val="28"/>
          <w:lang w:val="en-US"/>
        </w:rPr>
        <w:t>Phone</w:t>
      </w:r>
      <w:r>
        <w:rPr>
          <w:rStyle w:val="a0"/>
          <w:szCs w:val="28"/>
        </w:rPr>
        <w:t xml:space="preserve">» можно </w:t>
      </w:r>
      <w:r>
        <w:rPr>
          <w:rStyle w:val="a0"/>
          <w:szCs w:val="28"/>
        </w:rPr>
        <w:t>представить следующим образом:</w:t>
      </w:r>
    </w:p>
    <w:p w:rsidR="00816850" w:rsidRDefault="00962E50">
      <w:pPr>
        <w:pStyle w:val="a8"/>
        <w:numPr>
          <w:ilvl w:val="0"/>
          <w:numId w:val="4"/>
        </w:numPr>
        <w:tabs>
          <w:tab w:val="left" w:pos="0"/>
        </w:tabs>
        <w:spacing w:after="0" w:line="360" w:lineRule="auto"/>
        <w:ind w:left="0"/>
      </w:pPr>
      <w:r>
        <w:rPr>
          <w:rStyle w:val="a0"/>
          <w:szCs w:val="28"/>
          <w:lang w:val="en-US"/>
        </w:rPr>
        <w:t>создание комнаты;</w:t>
      </w:r>
    </w:p>
    <w:p w:rsidR="00816850" w:rsidRDefault="00962E50">
      <w:pPr>
        <w:pStyle w:val="a8"/>
        <w:numPr>
          <w:ilvl w:val="0"/>
          <w:numId w:val="4"/>
        </w:numPr>
        <w:tabs>
          <w:tab w:val="left" w:pos="0"/>
        </w:tabs>
        <w:spacing w:after="0" w:line="360" w:lineRule="auto"/>
        <w:ind w:left="0"/>
      </w:pPr>
      <w:r>
        <w:rPr>
          <w:rStyle w:val="a0"/>
          <w:szCs w:val="28"/>
          <w:lang w:val="en-US"/>
        </w:rPr>
        <w:t>подключение игроков;</w:t>
      </w:r>
    </w:p>
    <w:p w:rsidR="00816850" w:rsidRDefault="00962E50">
      <w:pPr>
        <w:pStyle w:val="a8"/>
        <w:numPr>
          <w:ilvl w:val="0"/>
          <w:numId w:val="4"/>
        </w:numPr>
        <w:tabs>
          <w:tab w:val="left" w:pos="0"/>
        </w:tabs>
        <w:spacing w:after="0" w:line="360" w:lineRule="auto"/>
        <w:ind w:left="0"/>
      </w:pPr>
      <w:r>
        <w:rPr>
          <w:rStyle w:val="a0"/>
          <w:szCs w:val="28"/>
        </w:rPr>
        <w:t>выбор режима игры и настройка параметров;</w:t>
      </w:r>
    </w:p>
    <w:p w:rsidR="00816850" w:rsidRDefault="00962E50">
      <w:pPr>
        <w:pStyle w:val="a8"/>
        <w:numPr>
          <w:ilvl w:val="0"/>
          <w:numId w:val="4"/>
        </w:numPr>
        <w:tabs>
          <w:tab w:val="left" w:pos="0"/>
        </w:tabs>
        <w:spacing w:after="0" w:line="360" w:lineRule="auto"/>
        <w:ind w:left="0"/>
      </w:pPr>
      <w:r>
        <w:rPr>
          <w:rStyle w:val="a0"/>
          <w:szCs w:val="28"/>
          <w:lang w:val="en-US"/>
        </w:rPr>
        <w:t>ввод начальных фраз;</w:t>
      </w:r>
    </w:p>
    <w:p w:rsidR="00816850" w:rsidRDefault="00962E50">
      <w:pPr>
        <w:pStyle w:val="a8"/>
        <w:numPr>
          <w:ilvl w:val="0"/>
          <w:numId w:val="4"/>
        </w:numPr>
        <w:tabs>
          <w:tab w:val="left" w:pos="0"/>
        </w:tabs>
        <w:spacing w:after="0" w:line="360" w:lineRule="auto"/>
        <w:ind w:left="0"/>
      </w:pPr>
      <w:r>
        <w:rPr>
          <w:rStyle w:val="a0"/>
          <w:szCs w:val="28"/>
        </w:rPr>
        <w:t>последовательное выполнение раундов рисования и описания;</w:t>
      </w:r>
    </w:p>
    <w:p w:rsidR="00816850" w:rsidRDefault="00962E50">
      <w:pPr>
        <w:pStyle w:val="a8"/>
        <w:numPr>
          <w:ilvl w:val="0"/>
          <w:numId w:val="4"/>
        </w:numPr>
        <w:tabs>
          <w:tab w:val="left" w:pos="0"/>
        </w:tabs>
        <w:spacing w:after="0" w:line="360" w:lineRule="auto"/>
        <w:ind w:left="0"/>
      </w:pPr>
      <w:r>
        <w:rPr>
          <w:rStyle w:val="a0"/>
          <w:szCs w:val="28"/>
          <w:lang w:val="en-US"/>
        </w:rPr>
        <w:t>передача результатов между игроками;</w:t>
      </w:r>
    </w:p>
    <w:p w:rsidR="00816850" w:rsidRDefault="00962E50">
      <w:pPr>
        <w:pStyle w:val="a8"/>
        <w:numPr>
          <w:ilvl w:val="0"/>
          <w:numId w:val="4"/>
        </w:numPr>
        <w:tabs>
          <w:tab w:val="left" w:pos="0"/>
        </w:tabs>
        <w:spacing w:line="360" w:lineRule="auto"/>
        <w:ind w:left="0"/>
      </w:pPr>
      <w:r>
        <w:rPr>
          <w:rStyle w:val="a0"/>
          <w:szCs w:val="28"/>
          <w:lang w:val="en-US"/>
        </w:rPr>
        <w:t>ф</w:t>
      </w:r>
      <w:r>
        <w:rPr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574672</wp:posOffset>
            </wp:positionH>
            <wp:positionV relativeFrom="paragraph">
              <wp:posOffset>308610</wp:posOffset>
            </wp:positionV>
            <wp:extent cx="4880609" cy="3009262"/>
            <wp:effectExtent l="0" t="0" r="0" b="638"/>
            <wp:wrapSquare wrapText="largest"/>
            <wp:docPr id="2" name="Изображение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80609" cy="300926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Style w:val="a0"/>
          <w:szCs w:val="28"/>
          <w:lang w:val="en-US"/>
        </w:rPr>
        <w:t xml:space="preserve">инальный просмотр </w:t>
      </w:r>
      <w:r>
        <w:rPr>
          <w:rStyle w:val="a0"/>
          <w:szCs w:val="28"/>
          <w:lang w:val="en-US"/>
        </w:rPr>
        <w:t>получившихся цепочек.</w:t>
      </w:r>
    </w:p>
    <w:p w:rsidR="00816850" w:rsidRDefault="00962E50">
      <w:pPr>
        <w:pStyle w:val="a"/>
        <w:spacing w:after="240"/>
        <w:jc w:val="center"/>
      </w:pPr>
      <w:r>
        <w:rPr>
          <w:rStyle w:val="a0"/>
          <w:szCs w:val="28"/>
        </w:rPr>
        <w:t>Рисунок 2 – Интерфейс раунда «Gartic Phone»</w:t>
      </w:r>
    </w:p>
    <w:p w:rsidR="00816850" w:rsidRDefault="00962E50">
      <w:pPr>
        <w:pStyle w:val="a"/>
        <w:ind w:firstLine="709"/>
        <w:rPr>
          <w:szCs w:val="28"/>
        </w:rPr>
      </w:pPr>
      <w:r>
        <w:rPr>
          <w:szCs w:val="28"/>
        </w:rPr>
        <w:t>На основе анализа реализации «Gartic Phone» можно сделать вывод, что успешная многопользовательская игра должна иметь простую структуру, понятный интерфейс, надёжную систему комнат и синхрон</w:t>
      </w:r>
      <w:r>
        <w:rPr>
          <w:szCs w:val="28"/>
        </w:rPr>
        <w:t>изацию действий игроков в реальном времени. Эти принципы являются основой для разработки проекта «Layout Phone».</w:t>
      </w:r>
    </w:p>
    <w:p w:rsidR="00816850" w:rsidRDefault="00816850">
      <w:pPr>
        <w:pStyle w:val="a"/>
        <w:ind w:firstLine="709"/>
      </w:pPr>
    </w:p>
    <w:p w:rsidR="00816850" w:rsidRDefault="00962E50">
      <w:pPr>
        <w:pStyle w:val="a"/>
        <w:jc w:val="center"/>
      </w:pPr>
      <w:hyperlink r:id="rId27" w:history="1">
        <w:r>
          <w:rPr>
            <w:rStyle w:val="a6"/>
            <w:szCs w:val="28"/>
          </w:rPr>
          <w:t>1.2. Теоретические основы разработки сайтов на VueJS 3 и Go 1.22</w:t>
        </w:r>
        <w:r>
          <w:rPr>
            <w:rStyle w:val="a6"/>
            <w:szCs w:val="28"/>
          </w:rPr>
          <w:tab/>
        </w:r>
      </w:hyperlink>
    </w:p>
    <w:p w:rsidR="00816850" w:rsidRDefault="00816850">
      <w:pPr>
        <w:pStyle w:val="a"/>
        <w:jc w:val="center"/>
      </w:pP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 xml:space="preserve">Для разработки веб-приложения </w:t>
      </w:r>
      <w:r>
        <w:rPr>
          <w:rStyle w:val="a2"/>
          <w:rFonts w:eastAsia="Yu Gothic Light"/>
          <w:szCs w:val="28"/>
        </w:rPr>
        <w:t>«Layout Phone</w:t>
      </w:r>
      <w:r>
        <w:rPr>
          <w:rStyle w:val="a2"/>
          <w:rFonts w:eastAsia="Yu Gothic Light"/>
          <w:szCs w:val="28"/>
        </w:rPr>
        <w:t>»</w:t>
      </w:r>
      <w:r>
        <w:rPr>
          <w:rStyle w:val="a0"/>
          <w:szCs w:val="28"/>
        </w:rPr>
        <w:t xml:space="preserve"> используется клиент-серверная архитектура. Приложение делится на две основные части: клиентскую и серверную. Клиентская часть отвечает за отображение интерфейса, взаимодействие пользователя с игрой и отправку данных на сервер. Серверная часть обрабатывае</w:t>
      </w:r>
      <w:r>
        <w:rPr>
          <w:rStyle w:val="a0"/>
          <w:szCs w:val="28"/>
        </w:rPr>
        <w:t>т запросы, управляет игровыми комнатами, хранит состояние игры и обеспечивает обмен данными между участниками.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Такой подход является удобным, так как позволяет разделить ответственность между frontend и backend частью. В проекте «Layout Phone» frontend реа</w:t>
      </w:r>
      <w:r>
        <w:rPr>
          <w:rStyle w:val="a0"/>
          <w:szCs w:val="28"/>
        </w:rPr>
        <w:t>лизуется с использованием VueJS 3, Pinia, Vue Router и Vite, а backend — с использованием Go 1.22, фреймворка Gin и библиотеки Gorilla WebSocket.</w:t>
      </w:r>
    </w:p>
    <w:p w:rsidR="00816850" w:rsidRDefault="00962E50">
      <w:pPr>
        <w:pStyle w:val="a"/>
        <w:ind w:firstLine="709"/>
      </w:pPr>
      <w:r>
        <w:rPr>
          <w:rStyle w:val="a2"/>
          <w:rFonts w:eastAsia="Yu Gothic Light"/>
          <w:szCs w:val="28"/>
        </w:rPr>
        <w:t>VueJS 3</w:t>
      </w:r>
      <w:r>
        <w:rPr>
          <w:rStyle w:val="a0"/>
          <w:szCs w:val="28"/>
        </w:rPr>
        <w:t xml:space="preserve"> — это современный JavaScript-фреймворк для создания пользовательских интерфейсов. Он позволяет разраба</w:t>
      </w:r>
      <w:r>
        <w:rPr>
          <w:rStyle w:val="a0"/>
          <w:szCs w:val="28"/>
        </w:rPr>
        <w:t>тывать веб-приложения на основе компонентов. Компонент — это самостоятельная часть интерфейса, которая содержит свою структуру, логику и стили.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Во VueJS 3 активно используется реактивность. Реактивность означает, что при изменении данных автоматически обно</w:t>
      </w:r>
      <w:r>
        <w:rPr>
          <w:rStyle w:val="a0"/>
          <w:szCs w:val="28"/>
        </w:rPr>
        <w:t xml:space="preserve">вляется связанный с ними интерфейс. Например, если в комнате появляется новый игрок, список участников на странице может обновиться без ручного перерисовывания всей страницы. Это особенно важно для </w:t>
      </w:r>
      <w:r>
        <w:rPr>
          <w:rStyle w:val="a2"/>
          <w:rFonts w:eastAsia="Yu Gothic Light"/>
          <w:szCs w:val="28"/>
        </w:rPr>
        <w:t>«Layout Phone»</w:t>
      </w:r>
      <w:r>
        <w:rPr>
          <w:rStyle w:val="a0"/>
          <w:szCs w:val="28"/>
        </w:rPr>
        <w:t>, так как состояние игры постоянно меняется:</w:t>
      </w:r>
      <w:r>
        <w:rPr>
          <w:rStyle w:val="a0"/>
          <w:szCs w:val="28"/>
        </w:rPr>
        <w:t xml:space="preserve"> игроки подключаются, хост меняет настройки, начинается новый раунд, обновляется таймер и передаются результаты.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Для управления общим состоянием приложения используется Pinia. В обычных компонентах данные существуют локально, то есть только внутри конкретн</w:t>
      </w:r>
      <w:r>
        <w:rPr>
          <w:rStyle w:val="a0"/>
          <w:szCs w:val="28"/>
        </w:rPr>
        <w:t>ого компонента. Однако в многопользовательской игре есть данные, которые нужны сразу нескольким частям интерфейса. К таким данным относятся информация о текущем игроке, комнате, настройках игры, списке участников, текущем раунде и состоянии подключения к с</w:t>
      </w:r>
      <w:r>
        <w:rPr>
          <w:rStyle w:val="a0"/>
          <w:szCs w:val="28"/>
        </w:rPr>
        <w:t>ерверу.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Vue Router используется для организации переходов между страницами клиентского приложения. В одностраничных приложениях страницы не загружаются с сервера полностью при каждом переходе. Вместо этого Vue Router меняет отображаемый компонент в зависим</w:t>
      </w:r>
      <w:r>
        <w:rPr>
          <w:rStyle w:val="a0"/>
          <w:szCs w:val="28"/>
        </w:rPr>
        <w:t xml:space="preserve">ости от текущего адреса. Для проекта </w:t>
      </w:r>
      <w:r>
        <w:rPr>
          <w:rStyle w:val="a2"/>
          <w:rFonts w:eastAsia="Yu Gothic Light"/>
          <w:szCs w:val="28"/>
        </w:rPr>
        <w:t>«Layout Phone»</w:t>
      </w:r>
      <w:r>
        <w:rPr>
          <w:rStyle w:val="a0"/>
          <w:szCs w:val="28"/>
        </w:rPr>
        <w:t xml:space="preserve"> маршрутизация необходима, потому что приложение состоит из нескольких страниц.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Для сборки и запуска frontend-части используется Vite. Это современный инструмент разработки, который позволяет быстро запуск</w:t>
      </w:r>
      <w:r>
        <w:rPr>
          <w:rStyle w:val="a0"/>
          <w:szCs w:val="28"/>
        </w:rPr>
        <w:t xml:space="preserve">ать проект, обновлять страницу при изменении кода и собирать приложение для публикации. В проекте </w:t>
      </w:r>
      <w:r>
        <w:rPr>
          <w:rStyle w:val="a2"/>
          <w:rFonts w:eastAsia="Yu Gothic Light"/>
          <w:szCs w:val="28"/>
        </w:rPr>
        <w:t>«Layout Phone»</w:t>
      </w:r>
      <w:r>
        <w:rPr>
          <w:rStyle w:val="a0"/>
          <w:szCs w:val="28"/>
        </w:rPr>
        <w:t xml:space="preserve"> Vite используется как основа frontend-приложения на VueJS 3. Он отвечает за локальный запуск проекта, обработку файлов, подключение стилей и фи</w:t>
      </w:r>
      <w:r>
        <w:rPr>
          <w:rStyle w:val="a0"/>
          <w:szCs w:val="28"/>
        </w:rPr>
        <w:t>нальную сборку клиентской части.</w:t>
      </w:r>
    </w:p>
    <w:p w:rsidR="00816850" w:rsidRDefault="00962E50">
      <w:pPr>
        <w:pStyle w:val="a"/>
        <w:spacing w:after="240"/>
        <w:ind w:firstLine="709"/>
      </w:pPr>
      <w:r>
        <w:t>Серверная часть проекта реализуется на языке Go 1.22. Go — это компилируемый язык программирования, который часто используется для создания серверных приложений, API и сетевых сервисов. Он отличается высокой скоростью работ</w:t>
      </w:r>
      <w:r>
        <w:t>ы, простой структурой кода и удобной поддержкой параллельного выполнения задач. Для Layout Phone выбор Go является обоснованным, потому что игра предполагает работу с несколькими пользователями одновременно. Сервер должен принимать подключения игроков, соз</w:t>
      </w:r>
      <w:r>
        <w:t>давать комнаты, обрабатывать игровые события и рассылать обновления всем участникам. Go хорошо подходит для таких задач благодаря встроенной поддержке параллельных операций.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szCs w:val="28"/>
        </w:rPr>
        <w:t>Для обработки HTTP-запросов используется фреймворк Gin. Gin — это веб-фреймворк дл</w:t>
      </w:r>
      <w:r>
        <w:rPr>
          <w:rStyle w:val="a0"/>
          <w:szCs w:val="28"/>
        </w:rPr>
        <w:t>я языка Go, который позволяет быстро создавать маршруты, принимать запросы от клиента и возвращать ответы в формате JSON.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szCs w:val="28"/>
        </w:rPr>
        <w:t>Для многопользовательской игры важна не только обработка обычных HTTP-запросов, но и постоянный обмен данными между клиентом и серверо</w:t>
      </w:r>
      <w:r>
        <w:rPr>
          <w:rStyle w:val="a0"/>
          <w:szCs w:val="28"/>
        </w:rPr>
        <w:t>м. Обычный HTTP работает по принципу «запрос — ответ»: клиент отправляет запрос, сервер возвращает ответ, и соединение завершается. Такой подход неудобен для игры в реальном времени, где сервер должен сам отправлять обновления клиентам. Для решения этой за</w:t>
      </w:r>
      <w:r>
        <w:rPr>
          <w:rStyle w:val="a0"/>
          <w:szCs w:val="28"/>
        </w:rPr>
        <w:t xml:space="preserve">дачи используется технология WebSocket. WebSocket создаёт постоянное двустороннее соединение между клиентом и сервером. После установки соединения клиент и сервер могут обмениваться сообщениями в любой момент. </w:t>
      </w:r>
    </w:p>
    <w:p w:rsidR="00816850" w:rsidRDefault="00962E50">
      <w:pPr>
        <w:pStyle w:val="2"/>
        <w:spacing w:after="240"/>
        <w:jc w:val="center"/>
      </w:pPr>
      <w:bookmarkStart w:id="4" w:name="_Toc231388178"/>
      <w:r>
        <w:rPr>
          <w:rStyle w:val="a0"/>
          <w:szCs w:val="28"/>
        </w:rPr>
        <w:t>1.3. Постановка задачи и описание модели</w:t>
      </w:r>
      <w:bookmarkEnd w:id="4"/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Цель</w:t>
      </w:r>
      <w:r>
        <w:rPr>
          <w:rStyle w:val="a0"/>
          <w:szCs w:val="28"/>
        </w:rPr>
        <w:t xml:space="preserve">ю работы является разработка веб-приложения </w:t>
      </w:r>
      <w:r>
        <w:rPr>
          <w:rStyle w:val="a2"/>
          <w:rFonts w:eastAsia="Yu Gothic Light"/>
          <w:szCs w:val="28"/>
        </w:rPr>
        <w:t>«Layout Phone»</w:t>
      </w:r>
      <w:r>
        <w:rPr>
          <w:rStyle w:val="a0"/>
          <w:szCs w:val="28"/>
        </w:rPr>
        <w:t xml:space="preserve">, в которой участники последовательно создают и дорабатывают страницы на основе тем, придуманных другими игроками. 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Необходимо решить следующие задачи: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 xml:space="preserve">1. Разработать клиентскую часть приложения с </w:t>
      </w:r>
      <w:r>
        <w:rPr>
          <w:rStyle w:val="a0"/>
          <w:szCs w:val="28"/>
        </w:rPr>
        <w:t>несколькими экранами: стартовая страница, лобби, экран ввода темы, экран верстки и экран результатов.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2. Реализовать серверную часть, отвечающую за хранение состояния игры, обработку HTTP-запросов и рассылку событий игрокам.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 xml:space="preserve">3. Обеспечить создание комнаты </w:t>
      </w:r>
      <w:r>
        <w:rPr>
          <w:rStyle w:val="a0"/>
          <w:szCs w:val="28"/>
        </w:rPr>
        <w:t>с уникальным кодом и возможность подключения игроков по ссылке.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4. Реализовать роль главного игрока, который может изменять настройки комнаты и запускать игру.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5. Организовать этап написания тем сайтов всеми участниками.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 xml:space="preserve">6. Реализовать распределение тем и </w:t>
      </w:r>
      <w:r>
        <w:rPr>
          <w:rStyle w:val="a0"/>
          <w:szCs w:val="28"/>
        </w:rPr>
        <w:t>последовательное проведение раундов верстки.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7. Обеспечить передачу игрокам актуального задания на каждый раунд.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8. Реализовать таймеры для этапа написания тем и этапа верстки.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9. Сохранять отправленные участниками темы и варианты кода.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10. Сформировать ит</w:t>
      </w:r>
      <w:r>
        <w:rPr>
          <w:rStyle w:val="a0"/>
          <w:szCs w:val="28"/>
        </w:rPr>
        <w:t>оговую страницу с цепочками работ по каждой исходной теме.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Модель приложения строится вокруг типа игровой комнаты. Комната содержит список игроков, настройки игры, текущий статус, темы, отправленные работы и информацию о текущем раунде. Каждая комната имее</w:t>
      </w:r>
      <w:r>
        <w:rPr>
          <w:rStyle w:val="a0"/>
          <w:szCs w:val="28"/>
        </w:rPr>
        <w:t>т уникальный код, по которому другие участники могут присоединиться к игре.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Основные модели: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- Игрок — участник игры, имеющий идентификатор, имя, принадлежность к комнате и признак ведущего.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- Комната — игровое пространство, в котором находятся игроки, нас</w:t>
      </w:r>
      <w:r>
        <w:rPr>
          <w:rStyle w:val="a0"/>
          <w:szCs w:val="28"/>
        </w:rPr>
        <w:t>тройки и текущее состояние игры.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- Настройки игры — параметры комнаты: максимальное количество игроков, время на придумывание темы и время на выполнение раунда верстки.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- Тема — текстовое описание сайта, предложенное одним из игроков перед началом раундов.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- Раунд— этап игры, во время которого игрок получает тему или предыдущую версию сайта и дорабатывает ее.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- Задание — данные, передаваемые конкретному игроку в текущем раунде: тема, код предыдущей работы или ссылка на предыдущую отправку.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- Отправка — резу</w:t>
      </w:r>
      <w:r>
        <w:rPr>
          <w:rStyle w:val="a0"/>
          <w:szCs w:val="28"/>
        </w:rPr>
        <w:t>льтат работы игрока в раунде, включающий HTML, CSS и JavaScript.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- Результат — итоговая цепочка работ по одной исходной теме.</w:t>
      </w:r>
    </w:p>
    <w:p w:rsidR="00816850" w:rsidRDefault="00816850">
      <w:pPr>
        <w:pStyle w:val="a"/>
        <w:ind w:firstLine="709"/>
        <w:rPr>
          <w:szCs w:val="28"/>
        </w:rPr>
      </w:pP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Игровой процесс можно описать следующей последовательностью состояний:</w:t>
      </w:r>
    </w:p>
    <w:p w:rsidR="00816850" w:rsidRDefault="00816850">
      <w:pPr>
        <w:pStyle w:val="a"/>
        <w:ind w:firstLine="709"/>
        <w:rPr>
          <w:szCs w:val="28"/>
        </w:rPr>
      </w:pP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1. Лобби— игрок создает комнату, остальные участники подк</w:t>
      </w:r>
      <w:r>
        <w:rPr>
          <w:rStyle w:val="a0"/>
          <w:szCs w:val="28"/>
        </w:rPr>
        <w:t>лючаются по ссылке.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2. Настройка игры — ведущий задает количество игроков и длительность этапов.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3. Написание тем — каждый участник предлагает тему сайта.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4. Раунд верстки — игроки получают задания и создают страницы.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5. Следующие раунды — участники получа</w:t>
      </w:r>
      <w:r>
        <w:rPr>
          <w:rStyle w:val="a0"/>
          <w:szCs w:val="28"/>
        </w:rPr>
        <w:t>ют уже не исходную тему, а код, созданный другим игроком, и продолжают работу.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6. Результаты — после завершения всех раундов приложение показывает цепочки работ по каждой теме.</w:t>
      </w:r>
    </w:p>
    <w:p w:rsidR="00816850" w:rsidRDefault="00816850">
      <w:pPr>
        <w:pStyle w:val="a"/>
        <w:ind w:firstLine="709"/>
        <w:rPr>
          <w:szCs w:val="28"/>
        </w:rPr>
      </w:pP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 xml:space="preserve">Для обмена данными между клиентом и сервером используются HTTP-запросы и </w:t>
      </w:r>
      <w:r>
        <w:rPr>
          <w:rStyle w:val="a0"/>
          <w:szCs w:val="28"/>
        </w:rPr>
        <w:t>WebSocket-соединение. HTTP-запросы применяются для создания комнат, подключения игроков, сохранения настроек, отправки тем и кода. WebSocket используется для рассылки событий в реальном времени: обновления комнаты, таймера, старта раунда и завершения игры.</w:t>
      </w:r>
    </w:p>
    <w:p w:rsidR="00816850" w:rsidRDefault="00962E50">
      <w:pPr>
        <w:pStyle w:val="a"/>
        <w:ind w:firstLine="709"/>
        <w:rPr>
          <w:szCs w:val="28"/>
        </w:rPr>
      </w:pPr>
      <w:r>
        <w:rPr>
          <w:szCs w:val="28"/>
        </w:rPr>
        <w:t>Модель представляет управляемую последовательность состояний, где сервер хранит основную информацию о комнате, а клиентская часть отображает текущее состояние игры и позволяет пользователю выполнять действия в зависимости от этапа</w:t>
      </w:r>
    </w:p>
    <w:p w:rsidR="00816850" w:rsidRDefault="00816850">
      <w:pPr>
        <w:pStyle w:val="a"/>
        <w:rPr>
          <w:szCs w:val="28"/>
        </w:rPr>
      </w:pPr>
    </w:p>
    <w:p w:rsidR="00816850" w:rsidRDefault="00962E50">
      <w:pPr>
        <w:pStyle w:val="2"/>
        <w:spacing w:after="240"/>
        <w:jc w:val="center"/>
      </w:pPr>
      <w:bookmarkStart w:id="5" w:name="_Toc231388179"/>
      <w:r>
        <w:t>1.4. Алгоритм работы пр</w:t>
      </w:r>
      <w:r>
        <w:t>ограмм</w:t>
      </w:r>
      <w:bookmarkEnd w:id="5"/>
    </w:p>
    <w:p w:rsidR="00816850" w:rsidRDefault="00962E50">
      <w:pPr>
        <w:pStyle w:val="a"/>
        <w:spacing w:after="240"/>
        <w:sectPr w:rsidR="00816850">
          <w:headerReference w:type="default" r:id="rId28"/>
          <w:footerReference w:type="default" r:id="rId29"/>
          <w:pgSz w:w="11906" w:h="16838"/>
          <w:pgMar w:top="1134" w:right="850" w:bottom="1134" w:left="1701" w:header="708" w:footer="708" w:gutter="0"/>
          <w:cols w:space="720"/>
        </w:sectPr>
      </w:pPr>
      <w:r>
        <w:rPr>
          <w:noProof/>
          <w:lang w:val="en-US" w:eastAsia="en-US"/>
        </w:rPr>
        <w:drawing>
          <wp:inline distT="0" distB="0" distL="0" distR="0">
            <wp:extent cx="4075727" cy="4931880"/>
            <wp:effectExtent l="0" t="0" r="973" b="2070"/>
            <wp:docPr id="3" name="Изображение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75727" cy="49318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816850" w:rsidRDefault="00962E50">
      <w:pPr>
        <w:pStyle w:val="1"/>
        <w:spacing w:after="240"/>
        <w:jc w:val="center"/>
      </w:pPr>
      <w:bookmarkStart w:id="6" w:name="_Toc231388180"/>
      <w:r>
        <w:t>Глава 2. Практическая реализация «Layout Phone»</w:t>
      </w:r>
      <w:bookmarkEnd w:id="6"/>
    </w:p>
    <w:p w:rsidR="00816850" w:rsidRDefault="00962E50">
      <w:pPr>
        <w:pStyle w:val="3"/>
        <w:spacing w:before="0" w:after="240"/>
        <w:jc w:val="center"/>
      </w:pPr>
      <w:bookmarkStart w:id="7" w:name="_Toc231388181"/>
      <w:r>
        <w:rPr>
          <w:rStyle w:val="a0"/>
          <w:szCs w:val="28"/>
        </w:rPr>
        <w:t>2.1. Структура и пользовательский интерфейс «Layout Phone»</w:t>
      </w:r>
      <w:bookmarkEnd w:id="7"/>
    </w:p>
    <w:p w:rsidR="00816850" w:rsidRDefault="00962E50">
      <w:pPr>
        <w:pStyle w:val="a"/>
        <w:spacing w:after="283"/>
        <w:ind w:firstLine="709"/>
      </w:pPr>
      <w:r>
        <w:rPr>
          <w:rStyle w:val="a0"/>
          <w:szCs w:val="28"/>
        </w:rPr>
        <w:t>Интерфейс построен как последовательность страниц, соответствующих основным этапам игрового процесса: создание комнаты, ожидание игроков, на</w:t>
      </w:r>
      <w:r>
        <w:rPr>
          <w:rStyle w:val="a0"/>
          <w:szCs w:val="28"/>
        </w:rPr>
        <w:t>писание тем, выполнение раундов верстки и просмотр результатов.</w:t>
      </w:r>
    </w:p>
    <w:p w:rsidR="00816850" w:rsidRDefault="00962E50">
      <w:pPr>
        <w:pStyle w:val="a"/>
        <w:spacing w:after="283"/>
        <w:ind w:firstLine="709"/>
      </w:pPr>
      <w:r>
        <w:rPr>
          <w:rStyle w:val="a0"/>
          <w:szCs w:val="28"/>
        </w:rPr>
        <w:t>Клиентская часть приложения реализована на Vue 3. Для перехода между страницами используется Vue Router. Состояние игры хранится в Pinia store, что позволяет разным страницам получать доступ к</w:t>
      </w:r>
      <w:r>
        <w:rPr>
          <w:rStyle w:val="a0"/>
          <w:szCs w:val="28"/>
        </w:rPr>
        <w:t xml:space="preserve"> данным комнаты, текущего игрока, задания раунда, таймера и результатов.</w:t>
      </w:r>
    </w:p>
    <w:p w:rsidR="00816850" w:rsidRDefault="00962E50">
      <w:pPr>
        <w:pStyle w:val="a"/>
        <w:spacing w:after="283"/>
        <w:ind w:firstLine="709"/>
      </w:pPr>
      <w:r>
        <w:rPr>
          <w:rStyle w:val="a0"/>
          <w:szCs w:val="28"/>
        </w:rPr>
        <w:t>Структура клиентской части включает следующие основные страницы:</w:t>
      </w:r>
    </w:p>
    <w:p w:rsidR="00816850" w:rsidRDefault="00962E50">
      <w:pPr>
        <w:pStyle w:val="a"/>
        <w:spacing w:after="283"/>
        <w:ind w:firstLine="709"/>
      </w:pPr>
      <w:r>
        <w:rPr>
          <w:rStyle w:val="a0"/>
          <w:szCs w:val="28"/>
        </w:rPr>
        <w:t>- HomePage.vue — стартовая страница приложения;</w:t>
      </w:r>
    </w:p>
    <w:p w:rsidR="00816850" w:rsidRDefault="00962E50">
      <w:pPr>
        <w:pStyle w:val="a"/>
        <w:spacing w:after="283"/>
        <w:ind w:firstLine="709"/>
      </w:pPr>
      <w:r>
        <w:rPr>
          <w:rStyle w:val="a0"/>
          <w:szCs w:val="28"/>
        </w:rPr>
        <w:t>- LobbyPage.vue — страница игровой комнаты;</w:t>
      </w:r>
    </w:p>
    <w:p w:rsidR="00816850" w:rsidRDefault="00962E50">
      <w:pPr>
        <w:pStyle w:val="a"/>
        <w:spacing w:after="283"/>
        <w:ind w:firstLine="709"/>
      </w:pPr>
      <w:r>
        <w:rPr>
          <w:rStyle w:val="a0"/>
          <w:szCs w:val="28"/>
        </w:rPr>
        <w:t>- TopicPage.vue — страница</w:t>
      </w:r>
      <w:r>
        <w:rPr>
          <w:rStyle w:val="a0"/>
          <w:szCs w:val="28"/>
        </w:rPr>
        <w:t xml:space="preserve"> написания темы сайта;</w:t>
      </w:r>
    </w:p>
    <w:p w:rsidR="00816850" w:rsidRDefault="00962E50">
      <w:pPr>
        <w:pStyle w:val="a"/>
        <w:spacing w:after="283"/>
        <w:ind w:firstLine="709"/>
      </w:pPr>
      <w:r>
        <w:rPr>
          <w:rStyle w:val="a0"/>
          <w:szCs w:val="28"/>
        </w:rPr>
        <w:t>- RoundPage.vue — страница выполнения раунда верстки;</w:t>
      </w:r>
    </w:p>
    <w:p w:rsidR="00816850" w:rsidRDefault="00962E50">
      <w:pPr>
        <w:pStyle w:val="a"/>
        <w:spacing w:after="283"/>
        <w:ind w:firstLine="709"/>
      </w:pPr>
      <w:r>
        <w:rPr>
          <w:rStyle w:val="a0"/>
          <w:szCs w:val="28"/>
        </w:rPr>
        <w:t>- ResultsPage.vue — страница просмотра итогов игры;</w:t>
      </w:r>
    </w:p>
    <w:p w:rsidR="00816850" w:rsidRDefault="00962E50">
      <w:pPr>
        <w:pStyle w:val="a"/>
        <w:spacing w:after="283"/>
        <w:ind w:firstLine="709"/>
      </w:pPr>
      <w:r>
        <w:rPr>
          <w:rStyle w:val="a0"/>
          <w:szCs w:val="28"/>
        </w:rPr>
        <w:t>- NotFoundPage.vue — страница для некорректного маршрута.</w:t>
      </w:r>
    </w:p>
    <w:p w:rsidR="00816850" w:rsidRDefault="00962E50">
      <w:pPr>
        <w:pStyle w:val="a"/>
        <w:spacing w:after="283"/>
        <w:ind w:firstLine="709"/>
      </w:pPr>
      <w:r>
        <w:rPr>
          <w:rStyle w:val="a0"/>
          <w:szCs w:val="28"/>
        </w:rPr>
        <w:t>Стартовая страница предназначена для входа пользователя в игру. На не</w:t>
      </w:r>
      <w:r>
        <w:rPr>
          <w:rStyle w:val="a0"/>
          <w:szCs w:val="28"/>
        </w:rPr>
        <w:t xml:space="preserve">й отображается название приложения, поле ввода имени игрока и кнопка создания комнаты. После ввода имени пользователь создает новую комнату и автоматически становится ее ведущим. </w:t>
      </w:r>
    </w:p>
    <w:p w:rsidR="00816850" w:rsidRDefault="00962E50">
      <w:pPr>
        <w:pStyle w:val="a"/>
        <w:spacing w:after="283"/>
        <w:ind w:firstLine="709"/>
      </w:pPr>
      <w:r>
        <w:rPr>
          <w:rStyle w:val="a0"/>
          <w:szCs w:val="28"/>
        </w:rPr>
        <w:t>После создания комнаты пользователь попадает в лобби. На странице лобби отоб</w:t>
      </w:r>
      <w:r>
        <w:rPr>
          <w:rStyle w:val="a0"/>
          <w:szCs w:val="28"/>
        </w:rPr>
        <w:t>ражается список подключенных игроков, ссылка для приглашения других участников и блок настроек игры. Ведущий может изменить количество игроков, время на придумывание тем и время на выполнение раунда верстки. Остальные игроки могут подключиться к комнате по</w:t>
      </w:r>
      <w:r>
        <w:rPr>
          <w:rStyle w:val="a0"/>
          <w:szCs w:val="28"/>
        </w:rPr>
        <w:t xml:space="preserve"> ссылке, указав свое имя. </w:t>
      </w:r>
    </w:p>
    <w:p w:rsidR="00816850" w:rsidRDefault="00962E50">
      <w:pPr>
        <w:pStyle w:val="a"/>
        <w:jc w:val="center"/>
      </w:pPr>
      <w:r>
        <w:rPr>
          <w:noProof/>
          <w:lang w:val="en-US" w:eastAsia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-80010</wp:posOffset>
            </wp:positionH>
            <wp:positionV relativeFrom="paragraph">
              <wp:posOffset>-247646</wp:posOffset>
            </wp:positionV>
            <wp:extent cx="5939786" cy="3157852"/>
            <wp:effectExtent l="0" t="0" r="3814" b="4448"/>
            <wp:wrapSquare wrapText="largest"/>
            <wp:docPr id="4" name="Изображение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86" cy="315785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t>Рисунок 3 – Стартовая страница</w:t>
      </w:r>
    </w:p>
    <w:p w:rsidR="00816850" w:rsidRDefault="00962E50">
      <w:pPr>
        <w:pStyle w:val="a"/>
        <w:jc w:val="center"/>
      </w:pPr>
      <w:r>
        <w:rPr>
          <w:noProof/>
          <w:lang w:val="en-US" w:eastAsia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630</wp:posOffset>
            </wp:positionV>
            <wp:extent cx="6120134" cy="3912873"/>
            <wp:effectExtent l="0" t="0" r="0" b="0"/>
            <wp:wrapSquare wrapText="largest"/>
            <wp:docPr id="5" name="Изображение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4" cy="391287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t>Рисунок 4 – Страница игровой комнаты</w:t>
      </w:r>
    </w:p>
    <w:p w:rsidR="00816850" w:rsidRDefault="00962E50">
      <w:pPr>
        <w:pStyle w:val="a"/>
        <w:spacing w:after="283"/>
        <w:ind w:firstLine="709"/>
      </w:pPr>
      <w:r>
        <w:rPr>
          <w:rStyle w:val="a0"/>
          <w:szCs w:val="28"/>
        </w:rPr>
        <w:t xml:space="preserve">Страница написания тем используется на первом игровом этапе. Каждый игрок вводит текстовую тему сайта. На экране отображается таймер, поле ввода темы и кнопка </w:t>
      </w:r>
      <w:r>
        <w:rPr>
          <w:rStyle w:val="a0"/>
          <w:szCs w:val="28"/>
        </w:rPr>
        <w:t>отправки. После отправки тема сохраняется на сервере, а игрок ожидает завершения этапа другими участниками.</w:t>
      </w:r>
    </w:p>
    <w:p w:rsidR="00816850" w:rsidRDefault="00962E50">
      <w:pPr>
        <w:pStyle w:val="a"/>
        <w:spacing w:after="283"/>
        <w:ind w:firstLine="709"/>
      </w:pPr>
      <w:r>
        <w:rPr>
          <w:rStyle w:val="a0"/>
          <w:szCs w:val="28"/>
        </w:rPr>
        <w:t>Страница раунда верстки является основной рабочей областью игры. Он состоит из редакторов HTML, CSS и JavaScript, а также области предпросмотра резу</w:t>
      </w:r>
      <w:r>
        <w:rPr>
          <w:rStyle w:val="a0"/>
          <w:szCs w:val="28"/>
        </w:rPr>
        <w:t>льтата. В первом раунде игрок получает тему сайта и создает по ней страницу. В следующих раундах игрок получает уже созданный ранее код другого участника и продолжает его дорабатывать.</w:t>
      </w:r>
    </w:p>
    <w:p w:rsidR="00816850" w:rsidRDefault="00962E50">
      <w:pPr>
        <w:pStyle w:val="a"/>
        <w:jc w:val="center"/>
      </w:pPr>
      <w:r>
        <w:rPr>
          <w:noProof/>
          <w:lang w:val="en-US" w:eastAsia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630</wp:posOffset>
            </wp:positionV>
            <wp:extent cx="6120134" cy="4013201"/>
            <wp:effectExtent l="0" t="0" r="0" b="6349"/>
            <wp:wrapSquare wrapText="largest"/>
            <wp:docPr id="6" name="Изображение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4" cy="401320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t>Рисунок 5 – Страница написания темы</w:t>
      </w:r>
    </w:p>
    <w:p w:rsidR="00816850" w:rsidRDefault="00962E50">
      <w:pPr>
        <w:pStyle w:val="a"/>
        <w:spacing w:after="283"/>
        <w:ind w:firstLine="709"/>
      </w:pPr>
      <w:r>
        <w:rPr>
          <w:rStyle w:val="a0"/>
          <w:noProof/>
          <w:szCs w:val="28"/>
          <w:lang w:val="en-US" w:eastAsia="en-U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-141603</wp:posOffset>
            </wp:positionH>
            <wp:positionV relativeFrom="paragraph">
              <wp:posOffset>84453</wp:posOffset>
            </wp:positionV>
            <wp:extent cx="6120134" cy="3303900"/>
            <wp:effectExtent l="0" t="0" r="0" b="0"/>
            <wp:wrapSquare wrapText="largest"/>
            <wp:docPr id="7" name="Изображение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4" cy="33039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816850" w:rsidRDefault="00962E50">
      <w:pPr>
        <w:pStyle w:val="a"/>
        <w:jc w:val="center"/>
      </w:pPr>
      <w:r>
        <w:t>Рисунок 6 – Страница раунда</w:t>
      </w:r>
    </w:p>
    <w:p w:rsidR="00816850" w:rsidRDefault="00962E50">
      <w:pPr>
        <w:pStyle w:val="a"/>
        <w:spacing w:after="283"/>
        <w:ind w:firstLine="709"/>
      </w:pPr>
      <w:r>
        <w:rPr>
          <w:rStyle w:val="a0"/>
          <w:szCs w:val="28"/>
        </w:rPr>
        <w:t>Область предпросмотра реализована через iframe, в который передается собранный HTML-документ. Благодаря этому игрок сразу видит результат своего кода. После завершения работы игрок отправляет результат, и он сохраняется как отправка текущего раунда. Если в</w:t>
      </w:r>
      <w:r>
        <w:rPr>
          <w:rStyle w:val="a0"/>
          <w:szCs w:val="28"/>
        </w:rPr>
        <w:t>ремя раунда заканчивается, сервер автоматически завершает этап и переходит к следующему раунду.</w:t>
      </w:r>
    </w:p>
    <w:p w:rsidR="00816850" w:rsidRDefault="00962E50">
      <w:pPr>
        <w:pStyle w:val="a"/>
        <w:spacing w:after="283"/>
        <w:ind w:firstLine="709"/>
      </w:pPr>
      <w:r>
        <w:rPr>
          <w:rStyle w:val="a0"/>
          <w:szCs w:val="28"/>
        </w:rPr>
        <w:t>Страница результатов отображает итоговые цепочки работ по каждой исходной теме. Для каждой темы показывается автор темы и все версии сайта, созданные участникам</w:t>
      </w:r>
      <w:r>
        <w:rPr>
          <w:rStyle w:val="a0"/>
          <w:szCs w:val="28"/>
        </w:rPr>
        <w:t>и по ходу игры. Это позволяет сравнить, как исходная идея менялась от раунда к раунду.</w:t>
      </w:r>
    </w:p>
    <w:p w:rsidR="00816850" w:rsidRDefault="00962E50">
      <w:pPr>
        <w:pStyle w:val="a"/>
        <w:spacing w:after="283"/>
        <w:ind w:firstLine="709"/>
      </w:pPr>
      <w:r>
        <w:rPr>
          <w:rStyle w:val="a0"/>
          <w:szCs w:val="28"/>
        </w:rPr>
        <w:t>Переходы между страницами зависят от текущего состояния комнаты. Если игра находится на этапе лобби, пользователь остается на странице комнаты. После старта игры приложе</w:t>
      </w:r>
      <w:r>
        <w:rPr>
          <w:rStyle w:val="a0"/>
          <w:szCs w:val="28"/>
        </w:rPr>
        <w:t>ние переводит игроков на страницу написания тем. Когда темы собраны, пользователи переходят на страницу раунда верстки. После завершения всех раундов открывается страница результатов.</w:t>
      </w:r>
    </w:p>
    <w:p w:rsidR="00816850" w:rsidRDefault="00962E50">
      <w:pPr>
        <w:pStyle w:val="3"/>
        <w:spacing w:before="0" w:after="240"/>
        <w:jc w:val="center"/>
      </w:pPr>
      <w:bookmarkStart w:id="8" w:name="_Toc231388182"/>
      <w:r>
        <w:rPr>
          <w:rStyle w:val="a0"/>
          <w:szCs w:val="28"/>
        </w:rPr>
        <w:t>2.2. Реализация клиентской части «</w:t>
      </w:r>
      <w:r>
        <w:rPr>
          <w:rStyle w:val="a0"/>
          <w:szCs w:val="28"/>
          <w:lang w:val="en-US"/>
        </w:rPr>
        <w:t>Layout</w:t>
      </w:r>
      <w:r>
        <w:rPr>
          <w:rStyle w:val="a0"/>
          <w:szCs w:val="28"/>
        </w:rPr>
        <w:t xml:space="preserve"> </w:t>
      </w:r>
      <w:r>
        <w:rPr>
          <w:rStyle w:val="a0"/>
          <w:szCs w:val="28"/>
          <w:lang w:val="en-US"/>
        </w:rPr>
        <w:t>Phone</w:t>
      </w:r>
      <w:r>
        <w:rPr>
          <w:rStyle w:val="a0"/>
          <w:szCs w:val="28"/>
        </w:rPr>
        <w:t>»</w:t>
      </w:r>
      <w:bookmarkEnd w:id="8"/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ab/>
        <w:t>Клиентская часть прилож</w:t>
      </w:r>
      <w:r>
        <w:rPr>
          <w:rStyle w:val="a0"/>
          <w:szCs w:val="28"/>
        </w:rPr>
        <w:t>ения «Layout Phone» реализована с использованием фреймворка Vue 3 и языка TypeScript. Для сборки проекта применяется Vite, а для маршрутизации между страницами используется Vue Router.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Структура клиентской части разделена на несколько логических каталогов.</w:t>
      </w:r>
      <w:r>
        <w:rPr>
          <w:rStyle w:val="a0"/>
          <w:szCs w:val="28"/>
        </w:rPr>
        <w:t xml:space="preserve"> В каталоге pages находятся основные страницы приложения: стартовая страница, лобби, экран написания темы, экран раунда верстки и страница результатов. Каталог services содержит функции для взаимодействия с сервером. В каталоге state расположен Pinia store</w:t>
      </w:r>
      <w:r>
        <w:rPr>
          <w:rStyle w:val="a0"/>
          <w:szCs w:val="28"/>
        </w:rPr>
        <w:t>, отвечающий за хранение общего состояния игры. Каталог types содержит TypeScript-интерфейсы, описывающие основные сущности приложения.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Основной точкой входа клиентского приложения является файл main.ts. В нем создается экземпляр Vue-приложения, подключают</w:t>
      </w:r>
      <w:r>
        <w:rPr>
          <w:rStyle w:val="a0"/>
          <w:szCs w:val="28"/>
        </w:rPr>
        <w:t>ся Pinia и маршрутизатор, после чего приложение монтируется в HTML-элемент с идентификатором app. Подключение Pinia необходимо для хранения общего состояния, доступного на разных страницах игры.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Маршрутизация реализована в файле router/index.ts.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Информация</w:t>
      </w:r>
      <w:r>
        <w:rPr>
          <w:rStyle w:val="a0"/>
          <w:szCs w:val="28"/>
        </w:rPr>
        <w:t xml:space="preserve"> о текущем игроке сохраняется в localStorage. Это необходимо для того, чтобы пользователь не терял связь с комнатой после обновления страницы. При повторном открытии страницы приложение получает сохраненный идентификатор игрока, имя и код комнаты, после че</w:t>
      </w:r>
      <w:r>
        <w:rPr>
          <w:rStyle w:val="a0"/>
          <w:szCs w:val="28"/>
        </w:rPr>
        <w:t>го может восстановить состояние пользователя.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Взаимодействие с сервером вынесено в отдельные сервисные файлы. Например, сервис комнат отвечает за создание комнаты, подключение к комнате и обновление настроек. Сервис игры используется для запуска игры, полу</w:t>
      </w:r>
      <w:r>
        <w:rPr>
          <w:rStyle w:val="a0"/>
          <w:szCs w:val="28"/>
        </w:rPr>
        <w:t>чения задания и загрузки результатов. Отдельные сервисы отвечают за отправку темы и отправку кода. Все запросы выполняются через fetch, а адрес сервера берется из переменной окружения import.meta.env.VITE_API_URL.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WebSocket-соединение используется для полу</w:t>
      </w:r>
      <w:r>
        <w:rPr>
          <w:rStyle w:val="a0"/>
          <w:szCs w:val="28"/>
        </w:rPr>
        <w:t>чения событий в реальном времени. Адрес WebSocket-сервера берется из переменной окружения import.meta.env.VITE_WS_URL. Через WebSocket клиент получает обновления комнаты, значения таймера, событие начала раунда и событие завершения игры. После получения со</w:t>
      </w:r>
      <w:r>
        <w:rPr>
          <w:rStyle w:val="a0"/>
          <w:szCs w:val="28"/>
        </w:rPr>
        <w:t>бытия клиент обновляет состояние в Pinia store и при необходимости выполняет переход на нужную страницу.</w:t>
      </w:r>
    </w:p>
    <w:p w:rsidR="00816850" w:rsidRDefault="00962E50">
      <w:pPr>
        <w:pStyle w:val="a"/>
        <w:jc w:val="center"/>
      </w:pPr>
      <w:r>
        <w:rPr>
          <w:noProof/>
          <w:lang w:val="en-US" w:eastAsia="en-US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630</wp:posOffset>
            </wp:positionV>
            <wp:extent cx="2865116" cy="4719959"/>
            <wp:effectExtent l="0" t="0" r="0" b="4441"/>
            <wp:wrapTopAndBottom/>
            <wp:docPr id="8" name="Изображение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65116" cy="471995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t>Рисунок 7 – Структура frontend части</w:t>
      </w:r>
    </w:p>
    <w:p w:rsidR="00816850" w:rsidRDefault="00962E50">
      <w:pPr>
        <w:pStyle w:val="a"/>
        <w:jc w:val="center"/>
      </w:pPr>
      <w:r>
        <w:rPr>
          <w:noProof/>
          <w:lang w:val="en-US" w:eastAsia="en-US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568327</wp:posOffset>
            </wp:positionH>
            <wp:positionV relativeFrom="paragraph">
              <wp:posOffset>-58421</wp:posOffset>
            </wp:positionV>
            <wp:extent cx="4505321" cy="2820667"/>
            <wp:effectExtent l="0" t="0" r="0" b="0"/>
            <wp:wrapTopAndBottom/>
            <wp:docPr id="9" name="Изображение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05321" cy="282066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t>Рисунок 8 – Главный файл в фронтенде main.ts</w:t>
      </w:r>
    </w:p>
    <w:p w:rsidR="00816850" w:rsidRDefault="00816850">
      <w:pPr>
        <w:pStyle w:val="a"/>
        <w:jc w:val="center"/>
      </w:pPr>
    </w:p>
    <w:p w:rsidR="00816850" w:rsidRDefault="00962E50">
      <w:pPr>
        <w:pStyle w:val="ab"/>
      </w:pPr>
      <w:r>
        <w:rPr>
          <w:noProof/>
          <w:lang w:val="en-US" w:eastAsia="en-U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-688972</wp:posOffset>
            </wp:positionH>
            <wp:positionV relativeFrom="paragraph">
              <wp:posOffset>192408</wp:posOffset>
            </wp:positionV>
            <wp:extent cx="3288026" cy="2976243"/>
            <wp:effectExtent l="0" t="0" r="7624" b="0"/>
            <wp:wrapSquare wrapText="largest"/>
            <wp:docPr id="10" name="Изображение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88026" cy="297624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2849242</wp:posOffset>
            </wp:positionH>
            <wp:positionV relativeFrom="paragraph">
              <wp:posOffset>182880</wp:posOffset>
            </wp:positionV>
            <wp:extent cx="3185797" cy="3002917"/>
            <wp:effectExtent l="0" t="0" r="0" b="6983"/>
            <wp:wrapTopAndBottom/>
            <wp:docPr id="11" name="Изображение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85797" cy="300291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816850" w:rsidRDefault="00962E50">
      <w:pPr>
        <w:pStyle w:val="a"/>
        <w:jc w:val="center"/>
      </w:pPr>
      <w:r>
        <w:t>Рисунок 9 – Файл рутера router.ts</w:t>
      </w:r>
    </w:p>
    <w:p w:rsidR="00816850" w:rsidRDefault="00962E50">
      <w:pPr>
        <w:pStyle w:val="a"/>
        <w:jc w:val="center"/>
      </w:pPr>
      <w:r>
        <w:rPr>
          <w:noProof/>
          <w:lang w:val="en-US" w:eastAsia="en-US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630</wp:posOffset>
            </wp:positionV>
            <wp:extent cx="5369557" cy="4273548"/>
            <wp:effectExtent l="0" t="0" r="2543" b="0"/>
            <wp:wrapTopAndBottom/>
            <wp:docPr id="12" name="Изображение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69557" cy="427354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816850" w:rsidRDefault="00962E50">
      <w:pPr>
        <w:pStyle w:val="ab"/>
      </w:pPr>
      <w:r>
        <w:rPr>
          <w:noProof/>
          <w:lang w:val="en-US" w:eastAsia="en-US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630</wp:posOffset>
            </wp:positionV>
            <wp:extent cx="6120134" cy="4079879"/>
            <wp:effectExtent l="0" t="0" r="0" b="0"/>
            <wp:wrapSquare wrapText="largest"/>
            <wp:docPr id="13" name="Изображение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4" cy="407987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-60322</wp:posOffset>
            </wp:positionH>
            <wp:positionV relativeFrom="paragraph">
              <wp:posOffset>4220212</wp:posOffset>
            </wp:positionV>
            <wp:extent cx="6120134" cy="1835145"/>
            <wp:effectExtent l="0" t="0" r="0" b="0"/>
            <wp:wrapTopAndBottom/>
            <wp:docPr id="14" name="Изображение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4" cy="183514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816850" w:rsidRDefault="00962E50">
      <w:pPr>
        <w:pStyle w:val="ab"/>
      </w:pPr>
      <w:r>
        <w:rPr>
          <w:noProof/>
          <w:lang w:val="en-US" w:eastAsia="en-US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630</wp:posOffset>
            </wp:positionV>
            <wp:extent cx="6120134" cy="4403092"/>
            <wp:effectExtent l="0" t="0" r="0" b="0"/>
            <wp:wrapSquare wrapText="largest"/>
            <wp:docPr id="15" name="Изображение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4" cy="440309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-104771</wp:posOffset>
            </wp:positionH>
            <wp:positionV relativeFrom="paragraph">
              <wp:posOffset>4608832</wp:posOffset>
            </wp:positionV>
            <wp:extent cx="6120134" cy="2801621"/>
            <wp:effectExtent l="0" t="0" r="0" b="0"/>
            <wp:wrapTopAndBottom/>
            <wp:docPr id="16" name="Изображение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4" cy="28016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816850" w:rsidRDefault="00962E50">
      <w:pPr>
        <w:pStyle w:val="a"/>
        <w:jc w:val="center"/>
      </w:pPr>
      <w:r>
        <w:t>Рисунок 9 – Файл хран</w:t>
      </w:r>
      <w:r>
        <w:t>ения статуса игры</w:t>
      </w:r>
    </w:p>
    <w:p w:rsidR="00816850" w:rsidRDefault="00962E50">
      <w:pPr>
        <w:pStyle w:val="3"/>
        <w:spacing w:before="0" w:after="240"/>
        <w:jc w:val="center"/>
      </w:pPr>
      <w:bookmarkStart w:id="9" w:name="_Toc231388183"/>
      <w:r>
        <w:t>2.3. Реализация серверной части «Layout Phone»</w:t>
      </w:r>
      <w:bookmarkEnd w:id="9"/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Серверная часть разделена на несколько модулей. Основные</w:t>
      </w:r>
      <w:r>
        <w:rPr>
          <w:rStyle w:val="a0"/>
          <w:szCs w:val="28"/>
          <w:lang w:val="en-US"/>
        </w:rPr>
        <w:t xml:space="preserve"> </w:t>
      </w:r>
      <w:r>
        <w:rPr>
          <w:rStyle w:val="a0"/>
          <w:szCs w:val="28"/>
        </w:rPr>
        <w:t>каталоги</w:t>
      </w:r>
      <w:r>
        <w:rPr>
          <w:rStyle w:val="a0"/>
          <w:szCs w:val="28"/>
          <w:lang w:val="en-US"/>
        </w:rPr>
        <w:t xml:space="preserve"> </w:t>
      </w:r>
      <w:r>
        <w:rPr>
          <w:rStyle w:val="a0"/>
          <w:szCs w:val="28"/>
        </w:rPr>
        <w:t>сервера</w:t>
      </w:r>
      <w:r>
        <w:rPr>
          <w:rStyle w:val="a0"/>
          <w:szCs w:val="28"/>
          <w:lang w:val="en-US"/>
        </w:rPr>
        <w:t xml:space="preserve">: config, handlers, middleware, models, services, store, utils </w:t>
      </w:r>
      <w:r>
        <w:rPr>
          <w:rStyle w:val="a0"/>
          <w:szCs w:val="28"/>
        </w:rPr>
        <w:t>и</w:t>
      </w:r>
      <w:r>
        <w:rPr>
          <w:rStyle w:val="a0"/>
          <w:szCs w:val="28"/>
          <w:lang w:val="en-US"/>
        </w:rPr>
        <w:t xml:space="preserve"> websocket.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• config — загрузка конфига;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 xml:space="preserve">• handlers — </w:t>
      </w:r>
      <w:r>
        <w:rPr>
          <w:rStyle w:val="a0"/>
          <w:szCs w:val="28"/>
        </w:rPr>
        <w:t>ручки для http запросов;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• middleware — предобработка запросов;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• models — структуры;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• services — огика приложения;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• store — хранилище в оперативной памяти;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• utils — вспомогательные функции;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• websocket — поддержка вебсокета.</w:t>
      </w:r>
    </w:p>
    <w:p w:rsidR="00816850" w:rsidRDefault="00816850">
      <w:pPr>
        <w:pStyle w:val="a"/>
        <w:ind w:firstLine="709"/>
        <w:rPr>
          <w:szCs w:val="28"/>
        </w:rPr>
      </w:pPr>
    </w:p>
    <w:p w:rsidR="00816850" w:rsidRDefault="00962E50">
      <w:pPr>
        <w:pStyle w:val="a"/>
        <w:ind w:firstLine="709"/>
      </w:pPr>
      <w:r>
        <w:t xml:space="preserve">Главной точкой приложения </w:t>
      </w:r>
      <w:r>
        <w:t>является файл main.go. В нем загружается конфигурация, создается хранилище комнат, создается WebSocket подключение, подключается игровая логика и регистрируются маршруты для Gin ручек http.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rFonts w:ascii="Courier New" w:hAnsi="Courier New"/>
          <w:sz w:val="22"/>
          <w:szCs w:val="22"/>
          <w:lang w:val="en-US"/>
        </w:rPr>
        <w:t>cfg := config.Load()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rFonts w:ascii="Courier New" w:hAnsi="Courier New"/>
          <w:sz w:val="22"/>
          <w:szCs w:val="22"/>
          <w:lang w:val="en-US"/>
        </w:rPr>
        <w:t>memoryStore := store.NewMemoryStore()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rFonts w:ascii="Courier New" w:hAnsi="Courier New"/>
          <w:sz w:val="22"/>
          <w:szCs w:val="22"/>
          <w:lang w:val="en-US"/>
        </w:rPr>
        <w:t xml:space="preserve">hub := </w:t>
      </w:r>
      <w:r>
        <w:rPr>
          <w:rStyle w:val="a0"/>
          <w:rFonts w:ascii="Courier New" w:hAnsi="Courier New"/>
          <w:sz w:val="22"/>
          <w:szCs w:val="22"/>
          <w:lang w:val="en-US"/>
        </w:rPr>
        <w:t>websocket.NewHub()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rFonts w:ascii="Courier New" w:hAnsi="Courier New"/>
          <w:sz w:val="22"/>
          <w:szCs w:val="22"/>
          <w:lang w:val="en-US"/>
        </w:rPr>
        <w:t>gameService := services.NewGameService(memoryStore, hub, cfg.TopicDefaultTime, cfg.RoundDefaultTime)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rFonts w:ascii="Courier New" w:hAnsi="Courier New"/>
          <w:sz w:val="22"/>
          <w:szCs w:val="22"/>
          <w:lang w:val="en-US"/>
        </w:rPr>
        <w:t>router := gin.Default()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rFonts w:ascii="Courier New" w:hAnsi="Courier New"/>
          <w:sz w:val="22"/>
          <w:szCs w:val="22"/>
          <w:lang w:val="en-US"/>
        </w:rPr>
        <w:t>router.Use(middleware.CORS(cfg.FrontendURL))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rFonts w:ascii="Courier New" w:hAnsi="Courier New"/>
          <w:sz w:val="22"/>
          <w:szCs w:val="22"/>
          <w:lang w:val="en-US"/>
        </w:rPr>
        <w:t>handlers.RegisterRoutes(router, gameService, hub)</w:t>
      </w:r>
    </w:p>
    <w:p w:rsidR="00816850" w:rsidRDefault="00816850">
      <w:pPr>
        <w:pStyle w:val="a"/>
        <w:pageBreakBefore/>
        <w:spacing w:after="240"/>
        <w:ind w:firstLine="709"/>
        <w:rPr>
          <w:rFonts w:ascii="Courier New" w:hAnsi="Courier New"/>
          <w:sz w:val="22"/>
          <w:szCs w:val="22"/>
          <w:lang w:val="en-US"/>
        </w:rPr>
      </w:pPr>
    </w:p>
    <w:p w:rsidR="00816850" w:rsidRDefault="00962E50">
      <w:pPr>
        <w:pStyle w:val="a"/>
        <w:spacing w:after="240"/>
        <w:ind w:firstLine="709"/>
        <w:rPr>
          <w:b/>
          <w:bCs/>
        </w:rPr>
      </w:pPr>
      <w:r>
        <w:rPr>
          <w:b/>
          <w:bCs/>
        </w:rPr>
        <w:t>Модель данных се</w:t>
      </w:r>
      <w:r>
        <w:rPr>
          <w:b/>
          <w:bCs/>
        </w:rPr>
        <w:t>рверной части</w:t>
      </w:r>
    </w:p>
    <w:p w:rsidR="00816850" w:rsidRDefault="00962E50">
      <w:pPr>
        <w:pStyle w:val="a"/>
        <w:spacing w:after="240"/>
        <w:ind w:firstLine="709"/>
      </w:pPr>
      <w:r>
        <w:t>Основной моделью является игровая комната. В комнате хранится список игроков, настройки игры, текущий статус, темы, отправленные работы, номер текущего раунда и задания, выданные игрокам. Для описания состояния комнаты используется перечислен</w:t>
      </w:r>
      <w:r>
        <w:t>ие RoomStatus.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rFonts w:ascii="Courier New" w:hAnsi="Courier New"/>
          <w:sz w:val="22"/>
          <w:szCs w:val="22"/>
        </w:rPr>
        <w:t>const (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rFonts w:ascii="Courier New" w:hAnsi="Courier New"/>
          <w:sz w:val="22"/>
          <w:szCs w:val="22"/>
        </w:rPr>
        <w:t xml:space="preserve">    RoomLobby         RoomStatus = "lobby"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rFonts w:ascii="Courier New" w:hAnsi="Courier New"/>
          <w:sz w:val="22"/>
          <w:szCs w:val="22"/>
        </w:rPr>
        <w:t xml:space="preserve">    </w:t>
      </w:r>
      <w:r>
        <w:rPr>
          <w:rStyle w:val="a0"/>
          <w:rFonts w:ascii="Courier New" w:hAnsi="Courier New"/>
          <w:sz w:val="22"/>
          <w:szCs w:val="22"/>
          <w:lang w:val="en-US"/>
        </w:rPr>
        <w:t>RoomWritingTopics RoomStatus = "writing_topics"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rFonts w:ascii="Courier New" w:hAnsi="Courier New"/>
          <w:sz w:val="22"/>
          <w:szCs w:val="22"/>
          <w:lang w:val="en-US"/>
        </w:rPr>
        <w:t xml:space="preserve">    RoomCodingRound   RoomStatus = "coding_round"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rFonts w:ascii="Courier New" w:hAnsi="Courier New"/>
          <w:sz w:val="22"/>
          <w:szCs w:val="22"/>
          <w:lang w:val="en-US"/>
        </w:rPr>
        <w:t xml:space="preserve">    RoomResults       RoomStatus = "results"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rFonts w:ascii="Courier New" w:hAnsi="Courier New"/>
          <w:sz w:val="22"/>
          <w:szCs w:val="22"/>
          <w:lang w:val="en-US"/>
        </w:rPr>
        <w:t>)</w:t>
      </w:r>
    </w:p>
    <w:p w:rsidR="00816850" w:rsidRDefault="00962E50">
      <w:pPr>
        <w:pStyle w:val="a"/>
        <w:spacing w:after="240"/>
        <w:ind w:firstLine="709"/>
      </w:pPr>
      <w:r>
        <w:t>Структура</w:t>
      </w:r>
      <w:r>
        <w:rPr>
          <w:rStyle w:val="a0"/>
          <w:lang w:val="en-US"/>
        </w:rPr>
        <w:t xml:space="preserve"> Player </w:t>
      </w:r>
      <w:r>
        <w:t>описывает</w:t>
      </w:r>
      <w:r>
        <w:rPr>
          <w:rStyle w:val="a0"/>
          <w:lang w:val="en-US"/>
        </w:rPr>
        <w:t xml:space="preserve"> </w:t>
      </w:r>
      <w:r>
        <w:t>участника</w:t>
      </w:r>
      <w:r>
        <w:rPr>
          <w:rStyle w:val="a0"/>
          <w:lang w:val="en-US"/>
        </w:rPr>
        <w:t xml:space="preserve"> </w:t>
      </w:r>
      <w:r>
        <w:t>игры</w:t>
      </w:r>
      <w:r>
        <w:rPr>
          <w:rStyle w:val="a0"/>
          <w:lang w:val="en-US"/>
        </w:rPr>
        <w:t xml:space="preserve">. </w:t>
      </w:r>
      <w:r>
        <w:t>Она содержит идентификатор игрока, идентификатор комнаты, имя и знак ведущего. Ведущий игрок создается первым и получает право изменять настройки комнаты и запускать игру.</w:t>
      </w:r>
    </w:p>
    <w:p w:rsidR="00816850" w:rsidRDefault="00962E50">
      <w:pPr>
        <w:pStyle w:val="a"/>
        <w:spacing w:after="240"/>
        <w:ind w:firstLine="709"/>
      </w:pPr>
      <w:r>
        <w:t>Структура GameSettings хранит параметры игры: максимальное количество игроков, вре</w:t>
      </w:r>
      <w:r>
        <w:t>мя на придумывание темы и время на выполнение раунда верстки. Эти параметры задаются в лобби и используются сервером при запуске таймеров.</w:t>
      </w:r>
    </w:p>
    <w:p w:rsidR="00816850" w:rsidRDefault="00962E50">
      <w:pPr>
        <w:pStyle w:val="a"/>
        <w:spacing w:after="240"/>
        <w:ind w:firstLine="709"/>
      </w:pPr>
      <w:r>
        <w:t>Структура Topic хранит тему сайта, предложенную игроком. Структура Submission хранит результат работы игрока в конкре</w:t>
      </w:r>
      <w:r>
        <w:t>тном раунде: HTML, CSS и JavaScript. Для передачи задания конкретному игроку используется структура Assignment, в которой может находиться исходная тема или код предыдущей работы.</w:t>
      </w:r>
    </w:p>
    <w:p w:rsidR="00816850" w:rsidRDefault="00962E50">
      <w:pPr>
        <w:pStyle w:val="a"/>
        <w:spacing w:after="240"/>
        <w:ind w:firstLine="709"/>
      </w:pPr>
      <w:r>
        <w:t xml:space="preserve">Итоговые данные формируются через структуры TopicResult и SubmissionResult. </w:t>
      </w:r>
      <w:r>
        <w:t>Они нужны для страницы результатов, где каждая исходная тема отображается вместе со всеми версиями сайта, созданными по цепочке раундов.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b/>
          <w:bCs/>
        </w:rPr>
        <w:t>HTTP-маршруты</w:t>
      </w:r>
    </w:p>
    <w:p w:rsidR="00816850" w:rsidRDefault="00962E50">
      <w:pPr>
        <w:pStyle w:val="a"/>
        <w:spacing w:after="240"/>
        <w:ind w:firstLine="709"/>
      </w:pPr>
      <w:r>
        <w:t>Для обработки запросов клиента используется фреймворк Gin. Все основные маршруты сгруппированы внутри пре</w:t>
      </w:r>
      <w:r>
        <w:t>фикса /api. Отдельный маршрут /ws/rooms/:code используется для подключения игрока к WebSocket-каналу комнаты.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rFonts w:ascii="Courier New" w:hAnsi="Courier New"/>
          <w:sz w:val="22"/>
          <w:szCs w:val="22"/>
          <w:lang w:val="en-US"/>
        </w:rPr>
        <w:t>api.POST("/rooms", handler.createRoom)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rFonts w:ascii="Courier New" w:hAnsi="Courier New"/>
          <w:sz w:val="22"/>
          <w:szCs w:val="22"/>
          <w:lang w:val="en-US"/>
        </w:rPr>
        <w:t>api.GET("/rooms/:code", handler.getRoom)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rFonts w:ascii="Courier New" w:hAnsi="Courier New"/>
          <w:sz w:val="22"/>
          <w:szCs w:val="22"/>
          <w:lang w:val="en-US"/>
        </w:rPr>
        <w:t>api.POST("/rooms/:code/join", handler.joinRoom)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rFonts w:ascii="Courier New" w:hAnsi="Courier New"/>
          <w:sz w:val="22"/>
          <w:szCs w:val="22"/>
          <w:lang w:val="en-US"/>
        </w:rPr>
        <w:t>api.PATCH("/rooms/</w:t>
      </w:r>
      <w:r>
        <w:rPr>
          <w:rStyle w:val="a0"/>
          <w:rFonts w:ascii="Courier New" w:hAnsi="Courier New"/>
          <w:sz w:val="22"/>
          <w:szCs w:val="22"/>
          <w:lang w:val="en-US"/>
        </w:rPr>
        <w:t>:code/settings", handler.updateSettings)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rFonts w:ascii="Courier New" w:hAnsi="Courier New"/>
          <w:sz w:val="22"/>
          <w:szCs w:val="22"/>
          <w:lang w:val="en-US"/>
        </w:rPr>
        <w:t>api.POST("/rooms/:code/start", handler.startGame)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rFonts w:ascii="Courier New" w:hAnsi="Courier New"/>
          <w:sz w:val="22"/>
          <w:szCs w:val="22"/>
          <w:lang w:val="en-US"/>
        </w:rPr>
        <w:t>api.POST("/rooms/:code/topics", handler.submitTopic)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rFonts w:ascii="Courier New" w:hAnsi="Courier New"/>
          <w:sz w:val="22"/>
          <w:szCs w:val="22"/>
          <w:lang w:val="en-US"/>
        </w:rPr>
        <w:t>api.GET("/rooms/:code/assignment", handler.getAssignment)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rFonts w:ascii="Courier New" w:hAnsi="Courier New"/>
          <w:sz w:val="22"/>
          <w:szCs w:val="22"/>
          <w:lang w:val="en-US"/>
        </w:rPr>
        <w:t xml:space="preserve">api.POST("/rooms/:code/submissions", </w:t>
      </w:r>
      <w:r>
        <w:rPr>
          <w:rStyle w:val="a0"/>
          <w:rFonts w:ascii="Courier New" w:hAnsi="Courier New"/>
          <w:sz w:val="22"/>
          <w:szCs w:val="22"/>
          <w:lang w:val="en-US"/>
        </w:rPr>
        <w:t>handler.submitCode)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rFonts w:ascii="Courier New" w:hAnsi="Courier New"/>
          <w:sz w:val="22"/>
          <w:szCs w:val="22"/>
          <w:lang w:val="en-US"/>
        </w:rPr>
        <w:t>api.GET("/rooms/:code/results", handler.getResults)</w:t>
      </w:r>
    </w:p>
    <w:p w:rsidR="00816850" w:rsidRDefault="00962E50">
      <w:pPr>
        <w:pStyle w:val="a"/>
        <w:spacing w:after="240"/>
        <w:ind w:firstLine="709"/>
      </w:pPr>
      <w:r>
        <w:t>Маршрут POST /api/rooms используется для создания комнаты. Клиент отправляет имя игрока, сервер генерирует уникальный код комнаты, создает первого игрока и назначает его ведущим. Код к</w:t>
      </w:r>
      <w:r>
        <w:t>омнаты используется для приглашения других участников.</w:t>
      </w:r>
    </w:p>
    <w:p w:rsidR="00816850" w:rsidRDefault="00962E50">
      <w:pPr>
        <w:pStyle w:val="a"/>
        <w:spacing w:after="240"/>
        <w:ind w:firstLine="709"/>
      </w:pPr>
      <w:r>
        <w:t>Маршрут POST /api/rooms/:code/join позволяет новому игроку подключиться к уже созданной комнате. Сервер проверяет, существует ли комната, не началась ли игра и не превышено ли максимальное количество у</w:t>
      </w:r>
      <w:r>
        <w:t>частников.</w:t>
      </w:r>
    </w:p>
    <w:p w:rsidR="00816850" w:rsidRDefault="00962E50">
      <w:pPr>
        <w:pStyle w:val="a"/>
        <w:spacing w:after="240"/>
        <w:ind w:firstLine="709"/>
      </w:pPr>
      <w:r>
        <w:t>Маршрут PATCH /api/rooms/:code/settings используется для изменения настроек. Сервер дополнительно проверяет, что изменение выполняет именно ведущий игрок и что игра еще находится в состоянии лобби.</w:t>
      </w:r>
    </w:p>
    <w:p w:rsidR="00816850" w:rsidRDefault="00962E50">
      <w:pPr>
        <w:pStyle w:val="a"/>
        <w:spacing w:after="240"/>
        <w:ind w:firstLine="709"/>
      </w:pPr>
      <w:r>
        <w:t>Маршрут</w:t>
      </w:r>
      <w:r>
        <w:rPr>
          <w:rStyle w:val="a0"/>
          <w:lang w:val="en-US"/>
        </w:rPr>
        <w:t xml:space="preserve"> POST /api/rooms/:code/start </w:t>
      </w:r>
      <w:r>
        <w:t>запускает</w:t>
      </w:r>
      <w:r>
        <w:rPr>
          <w:rStyle w:val="a0"/>
          <w:lang w:val="en-US"/>
        </w:rPr>
        <w:t xml:space="preserve"> </w:t>
      </w:r>
      <w:r>
        <w:t>и</w:t>
      </w:r>
      <w:r>
        <w:t>гру</w:t>
      </w:r>
      <w:r>
        <w:rPr>
          <w:rStyle w:val="a0"/>
          <w:lang w:val="en-US"/>
        </w:rPr>
        <w:t xml:space="preserve">. </w:t>
      </w:r>
      <w:r>
        <w:t>Перед запуском сервер проверяет права ведущего и количество игроков. Если игроков меньше двух, старт игры запрещается, так как игровая механика требует обмена темами и работами между участниками.</w:t>
      </w:r>
    </w:p>
    <w:p w:rsidR="00816850" w:rsidRDefault="00962E50">
      <w:pPr>
        <w:pStyle w:val="a"/>
        <w:spacing w:after="240"/>
        <w:ind w:firstLine="709"/>
      </w:pPr>
      <w:r>
        <w:t>Маршруты для отправки тем и кода используются уже во вр</w:t>
      </w:r>
      <w:r>
        <w:t>емя игры. После получения данных сервер сохраняет их в комнате, проверяет, все ли игроки завершили текущий этап, и при необходимости переводит игру к следующему состоянию.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b/>
          <w:bCs/>
        </w:rPr>
        <w:t>Хранилище состояния игры</w:t>
      </w:r>
    </w:p>
    <w:p w:rsidR="00816850" w:rsidRDefault="00962E50">
      <w:pPr>
        <w:pStyle w:val="a"/>
        <w:spacing w:after="240"/>
        <w:ind w:firstLine="709"/>
      </w:pPr>
      <w:r>
        <w:t>В реализации состояние игры хранится в оперативной памяти с</w:t>
      </w:r>
      <w:r>
        <w:t>ервера. Для этого используется структура MemoryStore, содержащая хеш-таблицу комнат по их кодам. Такой вариант подходит для учебного проекта, так как позволяет сосредоточиться на игровой логике без подключения базы данных.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rFonts w:ascii="Courier New" w:hAnsi="Courier New"/>
          <w:sz w:val="22"/>
          <w:szCs w:val="22"/>
          <w:lang w:val="en-US"/>
        </w:rPr>
        <w:t>type MemoryStore struct {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rFonts w:ascii="Courier New" w:hAnsi="Courier New"/>
          <w:sz w:val="22"/>
          <w:szCs w:val="22"/>
          <w:lang w:val="en-US"/>
        </w:rPr>
        <w:t xml:space="preserve">    Roo</w:t>
      </w:r>
      <w:r>
        <w:rPr>
          <w:rStyle w:val="a0"/>
          <w:rFonts w:ascii="Courier New" w:hAnsi="Courier New"/>
          <w:sz w:val="22"/>
          <w:szCs w:val="22"/>
          <w:lang w:val="en-US"/>
        </w:rPr>
        <w:t>msByCode map[string]*models.Room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rFonts w:ascii="Courier New" w:hAnsi="Courier New"/>
          <w:sz w:val="22"/>
          <w:szCs w:val="22"/>
          <w:lang w:val="en-US"/>
        </w:rPr>
        <w:t xml:space="preserve">    </w:t>
      </w:r>
      <w:r>
        <w:rPr>
          <w:rStyle w:val="a0"/>
          <w:rFonts w:ascii="Courier New" w:hAnsi="Courier New"/>
          <w:sz w:val="22"/>
          <w:szCs w:val="22"/>
        </w:rPr>
        <w:t>Mu          sync.RWMutex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rFonts w:ascii="Courier New" w:hAnsi="Courier New"/>
          <w:sz w:val="22"/>
          <w:szCs w:val="22"/>
        </w:rPr>
        <w:t>}</w:t>
      </w:r>
    </w:p>
    <w:p w:rsidR="00816850" w:rsidRDefault="00816850">
      <w:pPr>
        <w:pStyle w:val="a"/>
        <w:pageBreakBefore/>
        <w:spacing w:after="240"/>
        <w:ind w:firstLine="709"/>
        <w:rPr>
          <w:rFonts w:ascii="Courier New" w:hAnsi="Courier New"/>
          <w:sz w:val="22"/>
          <w:szCs w:val="22"/>
        </w:rPr>
      </w:pPr>
    </w:p>
    <w:p w:rsidR="00816850" w:rsidRDefault="00962E50">
      <w:pPr>
        <w:pStyle w:val="a"/>
        <w:spacing w:after="240"/>
        <w:ind w:firstLine="709"/>
      </w:pPr>
      <w:r>
        <w:rPr>
          <w:rStyle w:val="a0"/>
          <w:b/>
          <w:bCs/>
        </w:rPr>
        <w:t>Игровой сервис</w:t>
      </w:r>
    </w:p>
    <w:p w:rsidR="00816850" w:rsidRDefault="00962E50">
      <w:pPr>
        <w:pStyle w:val="a"/>
        <w:spacing w:after="240"/>
        <w:ind w:firstLine="709"/>
      </w:pPr>
      <w:r>
        <w:t>Основная логика игры находится в GameService. Он содержит методы создания комнаты, подключения игрока, обновления настроек, запуска игры, отправки тем, запуска раундов, сохране</w:t>
      </w:r>
      <w:r>
        <w:t>ния кода и формирования результатов.</w:t>
      </w:r>
    </w:p>
    <w:p w:rsidR="00816850" w:rsidRDefault="00962E50">
      <w:pPr>
        <w:pStyle w:val="a"/>
        <w:spacing w:after="240"/>
        <w:ind w:firstLine="709"/>
      </w:pPr>
      <w:r>
        <w:t>При создании комнаты сервер очищает имя игрока от лишних пробелов, проверяет его наличие, генерирует код комнаты и создает структуру Room. Первый игрок автоматически становится ведущим. Для генерации идентификаторов исп</w:t>
      </w:r>
      <w:r>
        <w:t>ользуется библиотека google/uuid.</w:t>
      </w:r>
    </w:p>
    <w:p w:rsidR="00816850" w:rsidRDefault="00962E50">
      <w:pPr>
        <w:pStyle w:val="a"/>
        <w:spacing w:after="240"/>
        <w:ind w:firstLine="709"/>
      </w:pPr>
      <w:r>
        <w:t xml:space="preserve">При запуске игры комната переводится из состояния lobby в writing_topics. Одновременно очищаются старые темы, отправки и задания, после чего запускается таймер написания тем. Сервер рассылает участникам событие </w:t>
      </w:r>
      <w:r>
        <w:t>game_started и обновленное состояние комнаты.</w:t>
      </w:r>
    </w:p>
    <w:p w:rsidR="00816850" w:rsidRDefault="00962E50">
      <w:pPr>
        <w:pStyle w:val="a"/>
        <w:spacing w:after="240"/>
        <w:ind w:firstLine="709"/>
      </w:pPr>
      <w:r>
        <w:t>Этап написания тем завершается двумя способами: когда все игроки отправили темы или когда истекло время таймера. Если кто-то не успел отправить тему, сервер автоматически создает резервную тему от имени этого и</w:t>
      </w:r>
      <w:r>
        <w:t>грока. Это позволяет игре продолжаться без остановки.</w:t>
      </w:r>
    </w:p>
    <w:p w:rsidR="00816850" w:rsidRDefault="00962E50">
      <w:pPr>
        <w:pStyle w:val="a"/>
        <w:spacing w:after="240"/>
        <w:ind w:firstLine="709"/>
      </w:pPr>
      <w:r>
        <w:t>После завершения этапа тем сервер запускает первый раунд верстки. На первом раунде игрок получает текст темы. На следующих раундах игрок получает уже не тему, а HTML/CSS/JavaScript-код предыдущей работы</w:t>
      </w:r>
      <w:r>
        <w:t>.</w:t>
      </w:r>
    </w:p>
    <w:p w:rsidR="00816850" w:rsidRDefault="00816850">
      <w:pPr>
        <w:pStyle w:val="a"/>
        <w:pageBreakBefore/>
        <w:spacing w:after="240"/>
        <w:ind w:firstLine="709"/>
      </w:pPr>
    </w:p>
    <w:p w:rsidR="00816850" w:rsidRDefault="00962E50">
      <w:pPr>
        <w:pStyle w:val="a"/>
        <w:spacing w:after="240"/>
        <w:ind w:firstLine="709"/>
      </w:pPr>
      <w:r>
        <w:rPr>
          <w:rStyle w:val="a0"/>
          <w:b/>
          <w:bCs/>
        </w:rPr>
        <w:t>Распределение заданий</w:t>
      </w:r>
    </w:p>
    <w:p w:rsidR="00816850" w:rsidRDefault="00962E50">
      <w:pPr>
        <w:pStyle w:val="a"/>
        <w:spacing w:after="240"/>
        <w:ind w:firstLine="709"/>
      </w:pPr>
      <w:r>
        <w:t>Распределение заданий выполняется функцией buildAssignments. Она проходит по игрокам и темам в определенном порядке и формирует индивидуальное задание для каждого участника. В первом раунде задание содержит TopicText, а в последующ</w:t>
      </w:r>
      <w:r>
        <w:t>их — код предыдущей отправки по той же теме.</w:t>
      </w:r>
    </w:p>
    <w:p w:rsidR="00816850" w:rsidRDefault="00962E50">
      <w:pPr>
        <w:pStyle w:val="a"/>
        <w:spacing w:after="240"/>
        <w:ind w:firstLine="709"/>
      </w:pPr>
      <w:r>
        <w:t>Для каждого игрока задание сохраняется в поле Assignments комнаты. Это поле не передается напрямую в JSON-ответ комнаты, потому что задания должны быть индивидуальными. Игрок получает только свое задание через о</w:t>
      </w:r>
      <w:r>
        <w:t>тдельный маршрут GET /api/rooms/:code/assignment.</w:t>
      </w:r>
    </w:p>
    <w:p w:rsidR="00816850" w:rsidRDefault="00962E50">
      <w:pPr>
        <w:pStyle w:val="a"/>
        <w:spacing w:after="240"/>
        <w:ind w:firstLine="709"/>
      </w:pPr>
      <w:r>
        <w:t>Такой подход защищает игровой процесс от преждевременного просмотра чужих заданий и позволяет серверу контролировать, какой именно код должен получить каждый участник.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b/>
          <w:bCs/>
        </w:rPr>
        <w:t>Таймеры этапов</w:t>
      </w:r>
    </w:p>
    <w:p w:rsidR="00816850" w:rsidRDefault="00962E50">
      <w:pPr>
        <w:pStyle w:val="a"/>
        <w:spacing w:after="240"/>
        <w:ind w:firstLine="709"/>
      </w:pPr>
      <w:r>
        <w:t>Для этапа написания тем</w:t>
      </w:r>
      <w:r>
        <w:t xml:space="preserve"> и для каждого раунда верстки сервер запускает отдельный таймер. Таймер каждую секунду отправляет игрокам событие timer_tick с количеством оставшихся секунд. Если состояние комнаты изменилось раньше, таймер прекращает работу.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rFonts w:ascii="Courier New" w:hAnsi="Courier New"/>
          <w:sz w:val="22"/>
          <w:szCs w:val="22"/>
        </w:rPr>
        <w:t>s.hub.Broadcast(strings.ToUppe</w:t>
      </w:r>
      <w:r>
        <w:rPr>
          <w:rStyle w:val="a0"/>
          <w:rFonts w:ascii="Courier New" w:hAnsi="Courier New"/>
          <w:sz w:val="22"/>
          <w:szCs w:val="22"/>
        </w:rPr>
        <w:t>r(code), ws.Event{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rFonts w:ascii="Courier New" w:hAnsi="Courier New"/>
          <w:sz w:val="22"/>
          <w:szCs w:val="22"/>
        </w:rPr>
        <w:t xml:space="preserve">    </w:t>
      </w:r>
      <w:r>
        <w:rPr>
          <w:rStyle w:val="a0"/>
          <w:rFonts w:ascii="Courier New" w:hAnsi="Courier New"/>
          <w:sz w:val="22"/>
          <w:szCs w:val="22"/>
          <w:lang w:val="en-US"/>
        </w:rPr>
        <w:t>Type: "timer_tick",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rFonts w:ascii="Courier New" w:hAnsi="Courier New"/>
          <w:sz w:val="22"/>
          <w:szCs w:val="22"/>
          <w:lang w:val="en-US"/>
        </w:rPr>
        <w:t xml:space="preserve">    Payload: map[string]int{"secondsLeft": left},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rFonts w:ascii="Courier New" w:hAnsi="Courier New"/>
          <w:sz w:val="22"/>
          <w:szCs w:val="22"/>
        </w:rPr>
        <w:t>})</w:t>
      </w:r>
    </w:p>
    <w:p w:rsidR="00816850" w:rsidRDefault="00962E50">
      <w:pPr>
        <w:pStyle w:val="a"/>
        <w:spacing w:after="240"/>
        <w:ind w:firstLine="709"/>
      </w:pPr>
      <w:r>
        <w:t>Когда значение таймера достигает нуля, сервер автоматически завершает текущий этап. Если это этап тем, вызывается FinishTopicWritingPhase. Если это раунд верстк</w:t>
      </w:r>
      <w:r>
        <w:t>и, вызывается FinishCodingRound.</w:t>
      </w:r>
    </w:p>
    <w:p w:rsidR="00816850" w:rsidRDefault="00962E50">
      <w:pPr>
        <w:pStyle w:val="a"/>
        <w:spacing w:after="240"/>
        <w:ind w:firstLine="709"/>
      </w:pPr>
      <w:r>
        <w:t>Если игрок не отправил код до завершения раунда, сервер создает резервную отправку. В нее помещается предыдущий код или простая HTML-страница с сообщением о том, что игрок не успел завершить раунд. Благодаря этому цепочка р</w:t>
      </w:r>
      <w:r>
        <w:t>абот не обрывается.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b/>
          <w:bCs/>
        </w:rPr>
        <w:t>WebSocket-обмен</w:t>
      </w:r>
    </w:p>
    <w:p w:rsidR="00816850" w:rsidRDefault="00962E50">
      <w:pPr>
        <w:pStyle w:val="a"/>
        <w:spacing w:after="240"/>
        <w:ind w:firstLine="709"/>
      </w:pPr>
      <w:r>
        <w:t xml:space="preserve">Для обновления состояния игры в реальном времени используется WebSocket. После входа в комнату клиент открывает соединение по адресу /ws/rooms/:code и передает идентификатор игрока в query-параметре playerId. На сервере </w:t>
      </w:r>
      <w:r>
        <w:t>соединение преобразуется в WebSocket через Gorilla WebSocket.</w:t>
      </w:r>
    </w:p>
    <w:p w:rsidR="00816850" w:rsidRDefault="00962E50">
      <w:pPr>
        <w:pStyle w:val="a"/>
        <w:spacing w:after="240"/>
        <w:ind w:firstLine="709"/>
      </w:pPr>
      <w:r>
        <w:t>Для управления подключениями используется Hub. Он хранит список клиентов по комнатам и умеет отправлять событие всем участникам комнаты или конкретному игроку. Это необходимо, потому что общее с</w:t>
      </w:r>
      <w:r>
        <w:t>остояние комнаты рассылается всем, а задание раунда отправляется каждому игроку отдельно.</w:t>
      </w:r>
    </w:p>
    <w:p w:rsidR="00816850" w:rsidRDefault="00962E50">
      <w:pPr>
        <w:pStyle w:val="a"/>
        <w:spacing w:after="240"/>
        <w:ind w:firstLine="709"/>
      </w:pPr>
      <w:r>
        <w:t>Основные события WebSocket:</w:t>
      </w:r>
    </w:p>
    <w:p w:rsidR="00816850" w:rsidRDefault="00962E50">
      <w:pPr>
        <w:pStyle w:val="a"/>
        <w:spacing w:after="240"/>
        <w:ind w:firstLine="709"/>
      </w:pPr>
      <w:r>
        <w:t>• room_updated — обновление общего состояния комнаты;</w:t>
      </w:r>
    </w:p>
    <w:p w:rsidR="00816850" w:rsidRDefault="00962E50">
      <w:pPr>
        <w:pStyle w:val="a"/>
        <w:spacing w:after="240"/>
        <w:ind w:firstLine="709"/>
      </w:pPr>
      <w:r>
        <w:t>• timer_tick — обновление таймера;</w:t>
      </w:r>
    </w:p>
    <w:p w:rsidR="00816850" w:rsidRDefault="00962E50">
      <w:pPr>
        <w:pStyle w:val="a"/>
        <w:spacing w:after="240"/>
        <w:ind w:firstLine="709"/>
      </w:pPr>
      <w:r>
        <w:t xml:space="preserve">• round_started — начало раунда и выдача задания </w:t>
      </w:r>
      <w:r>
        <w:t>игроку;</w:t>
      </w:r>
    </w:p>
    <w:p w:rsidR="00816850" w:rsidRDefault="00962E50">
      <w:pPr>
        <w:pStyle w:val="a"/>
        <w:spacing w:after="240"/>
        <w:ind w:firstLine="709"/>
      </w:pPr>
      <w:r>
        <w:t>• game_finished — завершение игры и переход к результатам;</w:t>
      </w:r>
    </w:p>
    <w:p w:rsidR="00816850" w:rsidRDefault="00962E50">
      <w:pPr>
        <w:pStyle w:val="a"/>
        <w:spacing w:after="240"/>
        <w:ind w:firstLine="709"/>
      </w:pPr>
      <w:r>
        <w:t>• submission_received — уведомление о получении работы игрока.</w:t>
      </w:r>
    </w:p>
    <w:p w:rsidR="00816850" w:rsidRDefault="00962E50">
      <w:pPr>
        <w:pStyle w:val="a"/>
        <w:spacing w:after="240"/>
        <w:ind w:firstLine="709"/>
      </w:pPr>
      <w:r>
        <w:t>Использование WebSocket позволяет не выполнять постоянные HTTP-запросы с клиента. Сервер сам сообщает участникам об изменениях</w:t>
      </w:r>
      <w:r>
        <w:t>, поэтому интерфейс игроков синхронизируется быстрее и удобнее.</w:t>
      </w:r>
    </w:p>
    <w:p w:rsidR="00816850" w:rsidRDefault="00962E50">
      <w:pPr>
        <w:pStyle w:val="a"/>
        <w:spacing w:after="240"/>
        <w:ind w:firstLine="709"/>
      </w:pPr>
      <w:r>
        <w:rPr>
          <w:rStyle w:val="a0"/>
          <w:b/>
          <w:bCs/>
        </w:rPr>
        <w:t>Формирование результатов</w:t>
      </w:r>
    </w:p>
    <w:p w:rsidR="00816850" w:rsidRDefault="00962E50">
      <w:pPr>
        <w:pStyle w:val="a"/>
        <w:spacing w:after="240"/>
        <w:ind w:firstLine="709"/>
      </w:pPr>
      <w:r>
        <w:t xml:space="preserve">После завершения последнего раунда комната переводится в состояние results. Метод GetResults собирает данные по каждой исходной теме. Для темы определяется автор, </w:t>
      </w:r>
      <w:r>
        <w:t>после чего выбираются все отправки, относящиеся к этой теме. Отправки сортируются по номеру раунда, чтобы на клиенте можно было показать правильную последовательность изменений.</w:t>
      </w:r>
    </w:p>
    <w:p w:rsidR="00816850" w:rsidRDefault="00962E50">
      <w:pPr>
        <w:pStyle w:val="a"/>
        <w:spacing w:after="240"/>
        <w:ind w:firstLine="709"/>
      </w:pPr>
      <w:r>
        <w:t>Результат возвращается клиенту в виде массива TopicResult. Каждый элемент соде</w:t>
      </w:r>
      <w:r>
        <w:t>ржит исходную тему, автора и список работ. Клиентская часть отображает каждую работу через iframe, что позволяет увидеть итоговую HTML/CSS/JavaScript-страницу прямо на странице результатов.</w:t>
      </w:r>
    </w:p>
    <w:p w:rsidR="00816850" w:rsidRDefault="00962E50">
      <w:pPr>
        <w:pStyle w:val="1"/>
        <w:pageBreakBefore/>
        <w:spacing w:before="0"/>
        <w:jc w:val="center"/>
      </w:pPr>
      <w:bookmarkStart w:id="10" w:name="_Toc230783371"/>
      <w:bookmarkStart w:id="11" w:name="_Toc231388184"/>
      <w:r>
        <w:rPr>
          <w:rStyle w:val="a0"/>
          <w:bCs/>
          <w:szCs w:val="28"/>
        </w:rPr>
        <w:t>Заключение</w:t>
      </w:r>
      <w:bookmarkEnd w:id="10"/>
      <w:bookmarkEnd w:id="11"/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В ходе выполнения курсовой работы была достигнута поста</w:t>
      </w:r>
      <w:r>
        <w:rPr>
          <w:rStyle w:val="a0"/>
          <w:szCs w:val="28"/>
        </w:rPr>
        <w:t>вленная цель – разработано веб-приложение «Layout Phone» с использованием технологий VueJS 3 и Go Programming Language 1.22.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В процессе работы были изучены теоретические основы разработки веб-приложений на инструментарии VueJS 3 и Go Packages. Также был пр</w:t>
      </w:r>
      <w:r>
        <w:rPr>
          <w:rStyle w:val="a0"/>
          <w:szCs w:val="28"/>
        </w:rPr>
        <w:t>оведён анализ реализации проекта-вдохновителя «Gartic Phone», что позволило определить основные функциональные возможности разрабатываемого приложения и выбрать наиболее подходящие технические решения.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В соответствии с поставленными задачами была разработа</w:t>
      </w:r>
      <w:r>
        <w:rPr>
          <w:rStyle w:val="a0"/>
          <w:szCs w:val="28"/>
        </w:rPr>
        <w:t>на структура приложения и пользовательский интерфейс.</w:t>
      </w:r>
    </w:p>
    <w:p w:rsidR="00816850" w:rsidRDefault="00962E50">
      <w:pPr>
        <w:pStyle w:val="a"/>
        <w:ind w:firstLine="709"/>
      </w:pPr>
      <w:r>
        <w:rPr>
          <w:rStyle w:val="a0"/>
          <w:szCs w:val="28"/>
        </w:rPr>
        <w:t>В рамках практической части работы были реализована архитектура клиент-сервер. Была создана логика работы клиентской части приложения, а также создана логика работы серверной части приложения.</w:t>
      </w:r>
    </w:p>
    <w:p w:rsidR="00816850" w:rsidRDefault="00816850">
      <w:pPr>
        <w:pStyle w:val="a"/>
        <w:ind w:firstLine="709"/>
        <w:rPr>
          <w:szCs w:val="28"/>
        </w:rPr>
      </w:pPr>
    </w:p>
    <w:p w:rsidR="00816850" w:rsidRDefault="00962E50">
      <w:pPr>
        <w:pStyle w:val="a"/>
        <w:ind w:firstLine="709"/>
        <w:rPr>
          <w:szCs w:val="28"/>
        </w:rPr>
      </w:pPr>
      <w:r>
        <w:rPr>
          <w:szCs w:val="28"/>
        </w:rPr>
        <w:t>Таким об</w:t>
      </w:r>
      <w:r>
        <w:rPr>
          <w:szCs w:val="28"/>
        </w:rPr>
        <w:t>разом, все поставленные в курсовой работе задачи были успешно решены, а цель работы полностью достигнута. Полученные результаты могут быть использованы для дальнейшего развития проекта.</w:t>
      </w:r>
    </w:p>
    <w:p w:rsidR="00816850" w:rsidRDefault="00816850">
      <w:pPr>
        <w:pStyle w:val="a"/>
        <w:pageBreakBefore/>
        <w:spacing w:line="240" w:lineRule="auto"/>
        <w:jc w:val="left"/>
        <w:rPr>
          <w:szCs w:val="28"/>
        </w:rPr>
      </w:pPr>
    </w:p>
    <w:p w:rsidR="00816850" w:rsidRDefault="00962E50">
      <w:pPr>
        <w:pStyle w:val="1"/>
        <w:jc w:val="center"/>
      </w:pPr>
      <w:bookmarkStart w:id="12" w:name="_Toc231388185"/>
      <w:r>
        <w:t>Список литературы</w:t>
      </w:r>
      <w:bookmarkEnd w:id="12"/>
    </w:p>
    <w:p w:rsidR="00816850" w:rsidRDefault="00962E50">
      <w:pPr>
        <w:pStyle w:val="ac"/>
        <w:numPr>
          <w:ilvl w:val="0"/>
          <w:numId w:val="5"/>
        </w:numPr>
        <w:tabs>
          <w:tab w:val="left" w:pos="0"/>
        </w:tabs>
        <w:ind w:left="0" w:firstLine="709"/>
      </w:pPr>
      <w:r>
        <w:rPr>
          <w:rStyle w:val="a0"/>
          <w:rFonts w:eastAsia="Yu Gothic Light"/>
          <w:szCs w:val="28"/>
        </w:rPr>
        <w:t>METANIT.COM, Сайт о программировании. Раздел Руково</w:t>
      </w:r>
      <w:r>
        <w:rPr>
          <w:rStyle w:val="a0"/>
          <w:rFonts w:eastAsia="Yu Gothic Light"/>
          <w:szCs w:val="28"/>
        </w:rPr>
        <w:t>дство по Go. Текст :  электронный. URL: https://metanit.com/go/tutorial/</w:t>
      </w:r>
    </w:p>
    <w:p w:rsidR="00816850" w:rsidRDefault="00962E50">
      <w:pPr>
        <w:pStyle w:val="ac"/>
        <w:numPr>
          <w:ilvl w:val="0"/>
          <w:numId w:val="5"/>
        </w:numPr>
        <w:tabs>
          <w:tab w:val="left" w:pos="0"/>
        </w:tabs>
        <w:ind w:left="0" w:firstLine="709"/>
      </w:pPr>
      <w:r>
        <w:rPr>
          <w:rStyle w:val="a0"/>
          <w:rFonts w:eastAsia="Yu Gothic Light"/>
          <w:szCs w:val="28"/>
        </w:rPr>
        <w:t>METANIT.COM, Сайт о программировании. Раздел Руководство по JavaScript. Текст :  электронный. URL: https://metanit.com/web/javascript/</w:t>
      </w:r>
    </w:p>
    <w:p w:rsidR="00816850" w:rsidRDefault="00962E50">
      <w:pPr>
        <w:pStyle w:val="ac"/>
        <w:numPr>
          <w:ilvl w:val="0"/>
          <w:numId w:val="5"/>
        </w:numPr>
        <w:tabs>
          <w:tab w:val="left" w:pos="0"/>
        </w:tabs>
        <w:ind w:left="0" w:firstLine="709"/>
      </w:pPr>
      <w:r>
        <w:rPr>
          <w:rStyle w:val="a0"/>
          <w:rFonts w:eastAsia="Yu Gothic Light"/>
          <w:szCs w:val="28"/>
        </w:rPr>
        <w:t>METANIT.COM, Сайт о программировании. Раздел Рук</w:t>
      </w:r>
      <w:r>
        <w:rPr>
          <w:rStyle w:val="a0"/>
          <w:rFonts w:eastAsia="Yu Gothic Light"/>
          <w:szCs w:val="28"/>
        </w:rPr>
        <w:t>оводство по TypeScript. Текст :  электронный. URL: https://metanit.com/web/typescript/</w:t>
      </w:r>
    </w:p>
    <w:p w:rsidR="00816850" w:rsidRDefault="00962E50">
      <w:pPr>
        <w:pStyle w:val="ac"/>
        <w:numPr>
          <w:ilvl w:val="0"/>
          <w:numId w:val="5"/>
        </w:numPr>
        <w:tabs>
          <w:tab w:val="left" w:pos="0"/>
        </w:tabs>
        <w:ind w:left="0" w:firstLine="709"/>
      </w:pPr>
      <w:r>
        <w:rPr>
          <w:rStyle w:val="a0"/>
          <w:rFonts w:eastAsia="Yu Gothic Light"/>
          <w:szCs w:val="28"/>
          <w:lang w:val="en-US"/>
        </w:rPr>
        <w:t xml:space="preserve">MDN  Web Docs. Web technology for developers. </w:t>
      </w:r>
      <w:r>
        <w:rPr>
          <w:rStyle w:val="a0"/>
          <w:rFonts w:eastAsia="Yu Gothic Light"/>
          <w:szCs w:val="28"/>
        </w:rPr>
        <w:t>Текст :  электронный. URL: https://developer.mozilla.org/en-US/docs/Web</w:t>
      </w:r>
    </w:p>
    <w:p w:rsidR="00816850" w:rsidRDefault="00962E50">
      <w:pPr>
        <w:pStyle w:val="ac"/>
        <w:numPr>
          <w:ilvl w:val="0"/>
          <w:numId w:val="5"/>
        </w:numPr>
        <w:tabs>
          <w:tab w:val="left" w:pos="0"/>
        </w:tabs>
        <w:ind w:left="0" w:firstLine="709"/>
      </w:pPr>
      <w:r>
        <w:rPr>
          <w:rStyle w:val="a0"/>
          <w:rFonts w:eastAsia="Yu Gothic Light"/>
          <w:szCs w:val="28"/>
          <w:lang w:val="en-US"/>
        </w:rPr>
        <w:t xml:space="preserve">Vite Guide, The Build Tool  for the  Web. </w:t>
      </w:r>
      <w:r>
        <w:rPr>
          <w:rStyle w:val="a0"/>
          <w:rFonts w:eastAsia="Yu Gothic Light"/>
          <w:szCs w:val="28"/>
        </w:rPr>
        <w:t xml:space="preserve">Текст :  </w:t>
      </w:r>
      <w:r>
        <w:rPr>
          <w:rStyle w:val="a0"/>
          <w:rFonts w:eastAsia="Yu Gothic Light"/>
          <w:szCs w:val="28"/>
        </w:rPr>
        <w:t>электронный. URL: https://vite.dev/guide</w:t>
      </w:r>
    </w:p>
    <w:p w:rsidR="00816850" w:rsidRDefault="00962E50">
      <w:pPr>
        <w:pStyle w:val="ac"/>
        <w:numPr>
          <w:ilvl w:val="0"/>
          <w:numId w:val="5"/>
        </w:numPr>
        <w:tabs>
          <w:tab w:val="left" w:pos="0"/>
        </w:tabs>
        <w:ind w:left="0" w:firstLine="709"/>
      </w:pPr>
      <w:r>
        <w:rPr>
          <w:rStyle w:val="a0"/>
          <w:rFonts w:eastAsia="Yu Gothic Light"/>
          <w:szCs w:val="28"/>
          <w:lang w:val="en-US"/>
        </w:rPr>
        <w:t xml:space="preserve">Vuejs Docs, The Progressive JavaScript Framework. </w:t>
      </w:r>
      <w:r>
        <w:rPr>
          <w:rStyle w:val="a0"/>
          <w:rFonts w:eastAsia="Yu Gothic Light"/>
          <w:szCs w:val="28"/>
        </w:rPr>
        <w:t>Текст :  электронный. URL: https://vuejs.org/guide/quick-start.html</w:t>
      </w:r>
    </w:p>
    <w:p w:rsidR="00816850" w:rsidRDefault="00962E50">
      <w:pPr>
        <w:pStyle w:val="ac"/>
        <w:numPr>
          <w:ilvl w:val="0"/>
          <w:numId w:val="5"/>
        </w:numPr>
        <w:tabs>
          <w:tab w:val="left" w:pos="0"/>
        </w:tabs>
        <w:ind w:left="0" w:firstLine="709"/>
      </w:pPr>
      <w:r>
        <w:rPr>
          <w:rStyle w:val="a0"/>
          <w:rFonts w:eastAsia="Yu Gothic Light"/>
          <w:szCs w:val="28"/>
          <w:lang w:val="en-US"/>
        </w:rPr>
        <w:t xml:space="preserve">Pinia Guide, The intuitive store for Vue.js. </w:t>
      </w:r>
      <w:r>
        <w:rPr>
          <w:rStyle w:val="a0"/>
          <w:rFonts w:eastAsia="Yu Gothic Light"/>
          <w:szCs w:val="28"/>
        </w:rPr>
        <w:t>Текст</w:t>
      </w:r>
      <w:r>
        <w:rPr>
          <w:rStyle w:val="a0"/>
          <w:rFonts w:eastAsia="Yu Gothic Light"/>
          <w:szCs w:val="28"/>
          <w:lang w:val="en-US"/>
        </w:rPr>
        <w:t xml:space="preserve"> :  </w:t>
      </w:r>
      <w:r>
        <w:rPr>
          <w:rStyle w:val="a0"/>
          <w:rFonts w:eastAsia="Yu Gothic Light"/>
          <w:szCs w:val="28"/>
        </w:rPr>
        <w:t>электронный</w:t>
      </w:r>
      <w:r>
        <w:rPr>
          <w:rStyle w:val="a0"/>
          <w:rFonts w:eastAsia="Yu Gothic Light"/>
          <w:szCs w:val="28"/>
          <w:lang w:val="en-US"/>
        </w:rPr>
        <w:t xml:space="preserve">. </w:t>
      </w:r>
      <w:r>
        <w:rPr>
          <w:rStyle w:val="a0"/>
          <w:rFonts w:eastAsia="Yu Gothic Light"/>
          <w:szCs w:val="28"/>
        </w:rPr>
        <w:t>URL: https://pinia.vuejs.org/i</w:t>
      </w:r>
      <w:r>
        <w:rPr>
          <w:rStyle w:val="a0"/>
          <w:rFonts w:eastAsia="Yu Gothic Light"/>
          <w:szCs w:val="28"/>
        </w:rPr>
        <w:t>ntroduction.html</w:t>
      </w:r>
    </w:p>
    <w:p w:rsidR="00816850" w:rsidRDefault="00962E50">
      <w:pPr>
        <w:pStyle w:val="ac"/>
        <w:numPr>
          <w:ilvl w:val="0"/>
          <w:numId w:val="5"/>
        </w:numPr>
        <w:tabs>
          <w:tab w:val="left" w:pos="0"/>
        </w:tabs>
        <w:ind w:left="0" w:firstLine="709"/>
      </w:pPr>
      <w:r>
        <w:rPr>
          <w:rStyle w:val="a0"/>
          <w:rFonts w:eastAsia="Yu Gothic Light"/>
          <w:szCs w:val="28"/>
          <w:lang w:val="en-US"/>
        </w:rPr>
        <w:t xml:space="preserve">Vue Router Guide, The official Router for Vue.js. </w:t>
      </w:r>
      <w:r>
        <w:rPr>
          <w:rStyle w:val="a0"/>
          <w:rFonts w:eastAsia="Yu Gothic Light"/>
          <w:szCs w:val="28"/>
        </w:rPr>
        <w:t>Текст</w:t>
      </w:r>
      <w:r>
        <w:rPr>
          <w:rStyle w:val="a0"/>
          <w:rFonts w:eastAsia="Yu Gothic Light"/>
          <w:szCs w:val="28"/>
          <w:lang w:val="en-US"/>
        </w:rPr>
        <w:t xml:space="preserve"> :  </w:t>
      </w:r>
      <w:r>
        <w:rPr>
          <w:rStyle w:val="a0"/>
          <w:rFonts w:eastAsia="Yu Gothic Light"/>
          <w:szCs w:val="28"/>
        </w:rPr>
        <w:t>электронный</w:t>
      </w:r>
      <w:r>
        <w:rPr>
          <w:rStyle w:val="a0"/>
          <w:rFonts w:eastAsia="Yu Gothic Light"/>
          <w:szCs w:val="28"/>
          <w:lang w:val="en-US"/>
        </w:rPr>
        <w:t xml:space="preserve">. </w:t>
      </w:r>
      <w:r>
        <w:rPr>
          <w:rStyle w:val="a0"/>
          <w:rFonts w:eastAsia="Yu Gothic Light"/>
          <w:szCs w:val="28"/>
        </w:rPr>
        <w:t>URL: https://router.vuejs.org/guide/</w:t>
      </w:r>
    </w:p>
    <w:p w:rsidR="00816850" w:rsidRDefault="00962E50">
      <w:pPr>
        <w:pStyle w:val="ac"/>
        <w:numPr>
          <w:ilvl w:val="0"/>
          <w:numId w:val="5"/>
        </w:numPr>
        <w:tabs>
          <w:tab w:val="left" w:pos="0"/>
        </w:tabs>
        <w:ind w:left="0" w:firstLine="709"/>
      </w:pPr>
      <w:r>
        <w:rPr>
          <w:rStyle w:val="a0"/>
          <w:rFonts w:eastAsia="Yu Gothic Light"/>
          <w:szCs w:val="28"/>
          <w:lang w:val="en-US"/>
        </w:rPr>
        <w:t xml:space="preserve">Go Documentation, The official documentation for Go programming language. </w:t>
      </w:r>
      <w:r>
        <w:rPr>
          <w:rStyle w:val="a0"/>
          <w:rFonts w:eastAsia="Yu Gothic Light"/>
          <w:szCs w:val="28"/>
        </w:rPr>
        <w:t>Текст :  электронный. URL: https://go.dev/doc/</w:t>
      </w:r>
    </w:p>
    <w:p w:rsidR="00816850" w:rsidRDefault="00962E50">
      <w:pPr>
        <w:pStyle w:val="ac"/>
        <w:numPr>
          <w:ilvl w:val="0"/>
          <w:numId w:val="5"/>
        </w:numPr>
        <w:tabs>
          <w:tab w:val="left" w:pos="0"/>
        </w:tabs>
        <w:ind w:left="0" w:firstLine="709"/>
      </w:pPr>
      <w:r>
        <w:rPr>
          <w:rStyle w:val="a0"/>
          <w:rFonts w:eastAsia="Yu Gothic Light"/>
          <w:szCs w:val="28"/>
          <w:lang w:val="en-US"/>
        </w:rPr>
        <w:t>Gorilla W</w:t>
      </w:r>
      <w:r>
        <w:rPr>
          <w:rStyle w:val="a0"/>
          <w:rFonts w:eastAsia="Yu Gothic Light"/>
          <w:szCs w:val="28"/>
          <w:lang w:val="en-US"/>
        </w:rPr>
        <w:t xml:space="preserve">ebSocket Documentation, The Gorrila WebSocket package. </w:t>
      </w:r>
      <w:r>
        <w:rPr>
          <w:rStyle w:val="a0"/>
          <w:rFonts w:eastAsia="Yu Gothic Light"/>
          <w:szCs w:val="28"/>
        </w:rPr>
        <w:t>Текст :  электронный. URL: https://pkg.go.dev/github.com/gorilla/websocket#section-readme</w:t>
      </w:r>
    </w:p>
    <w:p w:rsidR="00816850" w:rsidRDefault="00962E50">
      <w:pPr>
        <w:pStyle w:val="ac"/>
        <w:numPr>
          <w:ilvl w:val="0"/>
          <w:numId w:val="5"/>
        </w:numPr>
        <w:tabs>
          <w:tab w:val="left" w:pos="0"/>
        </w:tabs>
        <w:ind w:left="0" w:firstLine="709"/>
      </w:pPr>
      <w:r>
        <w:rPr>
          <w:rStyle w:val="a0"/>
          <w:rFonts w:eastAsia="Yu Gothic Light"/>
          <w:szCs w:val="28"/>
          <w:lang w:val="en-US"/>
        </w:rPr>
        <w:t xml:space="preserve">Gin Web Framework, Gin Web Framework Documentation. </w:t>
      </w:r>
      <w:r>
        <w:rPr>
          <w:rStyle w:val="a0"/>
          <w:rFonts w:eastAsia="Yu Gothic Light"/>
          <w:szCs w:val="28"/>
        </w:rPr>
        <w:t>Текст :  электронный. URL: https://gin-gonic.com/ru/docs/in</w:t>
      </w:r>
      <w:r>
        <w:rPr>
          <w:rStyle w:val="a0"/>
          <w:rFonts w:eastAsia="Yu Gothic Light"/>
          <w:szCs w:val="28"/>
        </w:rPr>
        <w:t>troduction/</w:t>
      </w:r>
    </w:p>
    <w:p w:rsidR="00816850" w:rsidRDefault="00962E50">
      <w:pPr>
        <w:pStyle w:val="ac"/>
        <w:numPr>
          <w:ilvl w:val="0"/>
          <w:numId w:val="5"/>
        </w:numPr>
        <w:tabs>
          <w:tab w:val="left" w:pos="0"/>
        </w:tabs>
        <w:ind w:left="0" w:firstLine="709"/>
      </w:pPr>
      <w:r>
        <w:rPr>
          <w:rStyle w:val="a0"/>
          <w:rFonts w:eastAsia="Yu Gothic Light"/>
          <w:szCs w:val="28"/>
          <w:lang w:val="en-US"/>
        </w:rPr>
        <w:t xml:space="preserve">A Go port of Ruby’s dotenv library, GoDotEnv Documentation. </w:t>
      </w:r>
      <w:r>
        <w:rPr>
          <w:rStyle w:val="a0"/>
          <w:rFonts w:eastAsia="Yu Gothic Light"/>
          <w:szCs w:val="28"/>
        </w:rPr>
        <w:t>Текст :  электронный. URL: https://pkg.go.dev/github.com/lpernett/godotenv</w:t>
      </w:r>
    </w:p>
    <w:p w:rsidR="00816850" w:rsidRDefault="00816850">
      <w:pPr>
        <w:pStyle w:val="a"/>
        <w:pageBreakBefore/>
        <w:spacing w:line="240" w:lineRule="auto"/>
        <w:jc w:val="left"/>
        <w:rPr>
          <w:szCs w:val="28"/>
        </w:rPr>
      </w:pPr>
    </w:p>
    <w:p w:rsidR="00816850" w:rsidRDefault="00962E50">
      <w:pPr>
        <w:pStyle w:val="1"/>
        <w:jc w:val="right"/>
      </w:pPr>
      <w:bookmarkStart w:id="13" w:name="_Toc231388186"/>
      <w:r>
        <w:t>Приложение</w:t>
      </w:r>
      <w:bookmarkEnd w:id="13"/>
    </w:p>
    <w:p w:rsidR="00816850" w:rsidRDefault="00962E50">
      <w:pPr>
        <w:pStyle w:val="a"/>
      </w:pPr>
      <w:r>
        <w:rPr>
          <w:rStyle w:val="a0"/>
          <w:bCs/>
          <w:szCs w:val="28"/>
        </w:rPr>
        <w:t xml:space="preserve">Репозиторий с полным кодом проекта на </w:t>
      </w:r>
      <w:r>
        <w:rPr>
          <w:rStyle w:val="a0"/>
          <w:bCs/>
          <w:szCs w:val="28"/>
          <w:lang w:val="en-US"/>
        </w:rPr>
        <w:t>Github</w:t>
      </w:r>
      <w:r>
        <w:rPr>
          <w:rStyle w:val="a0"/>
          <w:b/>
          <w:szCs w:val="28"/>
        </w:rPr>
        <w:t>:</w:t>
      </w:r>
    </w:p>
    <w:p w:rsidR="00816850" w:rsidRDefault="00962E50">
      <w:pPr>
        <w:pStyle w:val="a"/>
      </w:pPr>
      <w:r>
        <w:rPr>
          <w:rStyle w:val="a0"/>
          <w:b/>
          <w:szCs w:val="28"/>
          <w:lang w:val="en-US"/>
        </w:rPr>
        <w:t>URL: https://github.com/alexsharav/layoutphon</w:t>
      </w:r>
    </w:p>
    <w:p w:rsidR="00816850" w:rsidRDefault="00816850">
      <w:pPr>
        <w:pStyle w:val="a"/>
        <w:rPr>
          <w:lang w:val="en-US"/>
        </w:rPr>
      </w:pPr>
    </w:p>
    <w:sectPr w:rsidR="00816850">
      <w:headerReference w:type="default" r:id="rId44"/>
      <w:footerReference w:type="default" r:id="rId45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62E50">
      <w:pPr>
        <w:spacing w:after="0" w:line="240" w:lineRule="auto"/>
      </w:pPr>
      <w:r>
        <w:separator/>
      </w:r>
    </w:p>
  </w:endnote>
  <w:endnote w:type="continuationSeparator" w:id="0">
    <w:p w:rsidR="00000000" w:rsidRDefault="00962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ans">
    <w:charset w:val="00"/>
    <w:family w:val="swiss"/>
    <w:pitch w:val="variable"/>
  </w:font>
  <w:font w:name="Noto Sans CJK SC">
    <w:charset w:val="00"/>
    <w:family w:val="roman"/>
    <w:pitch w:val="default"/>
  </w:font>
  <w:font w:name="Noto Sans Devanagari">
    <w:charset w:val="00"/>
    <w:family w:val="swiss"/>
    <w:pitch w:val="variable"/>
  </w:font>
  <w:font w:name="Yu Mincho"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23C4" w:rsidRDefault="00962E50">
    <w:pPr>
      <w:pStyle w:val="ae"/>
      <w:jc w:val="center"/>
      <w:rPr>
        <w:szCs w:val="24"/>
      </w:rPr>
    </w:pPr>
    <w:r>
      <w:rPr>
        <w:szCs w:val="24"/>
      </w:rPr>
      <w:t>Кызыл –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23C4" w:rsidRDefault="00962E50">
    <w:pPr>
      <w:pStyle w:val="ae"/>
      <w:jc w:val="center"/>
    </w:pPr>
  </w:p>
  <w:p w:rsidR="00B223C4" w:rsidRDefault="00962E50">
    <w:pPr>
      <w:pStyle w:val="ae"/>
      <w:jc w:val="center"/>
    </w:pPr>
    <w:r>
      <w:rPr>
        <w:rStyle w:val="a0"/>
        <w:sz w:val="20"/>
      </w:rPr>
      <w:fldChar w:fldCharType="begin"/>
    </w:r>
    <w:r>
      <w:rPr>
        <w:rStyle w:val="a0"/>
        <w:sz w:val="20"/>
      </w:rPr>
      <w:instrText xml:space="preserve"> PAGE </w:instrText>
    </w:r>
    <w:r>
      <w:rPr>
        <w:rStyle w:val="a0"/>
        <w:sz w:val="20"/>
      </w:rPr>
      <w:fldChar w:fldCharType="separate"/>
    </w:r>
    <w:r>
      <w:rPr>
        <w:rStyle w:val="a0"/>
        <w:sz w:val="20"/>
      </w:rPr>
      <w:t>2</w:t>
    </w:r>
    <w:r>
      <w:rPr>
        <w:rStyle w:val="a0"/>
        <w:sz w:val="20"/>
      </w:rPr>
      <w:fldChar w:fldCharType="end"/>
    </w:r>
  </w:p>
  <w:p w:rsidR="00B223C4" w:rsidRDefault="00962E50">
    <w:pPr>
      <w:pStyle w:val="ae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23C4" w:rsidRDefault="00962E50">
    <w:pPr>
      <w:pStyle w:val="ae"/>
      <w:jc w:val="center"/>
    </w:pPr>
  </w:p>
  <w:p w:rsidR="00B223C4" w:rsidRDefault="00962E50">
    <w:pPr>
      <w:pStyle w:val="ae"/>
      <w:jc w:val="center"/>
    </w:pPr>
    <w:r>
      <w:rPr>
        <w:rStyle w:val="a0"/>
        <w:sz w:val="20"/>
      </w:rPr>
      <w:fldChar w:fldCharType="begin"/>
    </w:r>
    <w:r>
      <w:rPr>
        <w:rStyle w:val="a0"/>
        <w:sz w:val="20"/>
      </w:rPr>
      <w:instrText xml:space="preserve"> PAGE </w:instrText>
    </w:r>
    <w:r>
      <w:rPr>
        <w:rStyle w:val="a0"/>
        <w:sz w:val="20"/>
      </w:rPr>
      <w:fldChar w:fldCharType="separate"/>
    </w:r>
    <w:r>
      <w:rPr>
        <w:rStyle w:val="a0"/>
        <w:sz w:val="20"/>
      </w:rPr>
      <w:t>4</w:t>
    </w:r>
    <w:r>
      <w:rPr>
        <w:rStyle w:val="a0"/>
        <w:sz w:val="20"/>
      </w:rPr>
      <w:fldChar w:fldCharType="end"/>
    </w:r>
  </w:p>
  <w:p w:rsidR="00B223C4" w:rsidRDefault="00962E50">
    <w:pPr>
      <w:pStyle w:val="ae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23C4" w:rsidRDefault="00962E50">
    <w:pPr>
      <w:pStyle w:val="ae"/>
      <w:jc w:val="center"/>
    </w:pPr>
  </w:p>
  <w:p w:rsidR="00B223C4" w:rsidRDefault="00962E50">
    <w:pPr>
      <w:pStyle w:val="ae"/>
      <w:jc w:val="center"/>
    </w:pPr>
    <w:r>
      <w:rPr>
        <w:rStyle w:val="a0"/>
        <w:sz w:val="20"/>
      </w:rPr>
      <w:fldChar w:fldCharType="begin"/>
    </w:r>
    <w:r>
      <w:rPr>
        <w:rStyle w:val="a0"/>
        <w:sz w:val="20"/>
      </w:rPr>
      <w:instrText xml:space="preserve"> PAGE </w:instrText>
    </w:r>
    <w:r>
      <w:rPr>
        <w:rStyle w:val="a0"/>
        <w:sz w:val="20"/>
      </w:rPr>
      <w:fldChar w:fldCharType="separate"/>
    </w:r>
    <w:r>
      <w:rPr>
        <w:rStyle w:val="a0"/>
        <w:sz w:val="20"/>
      </w:rPr>
      <w:t>11</w:t>
    </w:r>
    <w:r>
      <w:rPr>
        <w:rStyle w:val="a0"/>
        <w:sz w:val="20"/>
      </w:rPr>
      <w:fldChar w:fldCharType="end"/>
    </w:r>
  </w:p>
  <w:p w:rsidR="00B223C4" w:rsidRDefault="00962E50">
    <w:pPr>
      <w:pStyle w:val="ae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23C4" w:rsidRDefault="00962E50">
    <w:pPr>
      <w:pStyle w:val="ae"/>
      <w:jc w:val="center"/>
    </w:pPr>
  </w:p>
  <w:p w:rsidR="00B223C4" w:rsidRDefault="00962E50">
    <w:pPr>
      <w:pStyle w:val="ae"/>
      <w:jc w:val="center"/>
    </w:pPr>
    <w:r>
      <w:rPr>
        <w:rStyle w:val="a0"/>
        <w:sz w:val="20"/>
      </w:rPr>
      <w:fldChar w:fldCharType="begin"/>
    </w:r>
    <w:r>
      <w:rPr>
        <w:rStyle w:val="a0"/>
        <w:sz w:val="20"/>
      </w:rPr>
      <w:instrText xml:space="preserve"> PAGE </w:instrText>
    </w:r>
    <w:r>
      <w:rPr>
        <w:rStyle w:val="a0"/>
        <w:sz w:val="20"/>
      </w:rPr>
      <w:fldChar w:fldCharType="separate"/>
    </w:r>
    <w:r>
      <w:rPr>
        <w:rStyle w:val="a0"/>
        <w:sz w:val="20"/>
      </w:rPr>
      <w:t>32</w:t>
    </w:r>
    <w:r>
      <w:rPr>
        <w:rStyle w:val="a0"/>
        <w:sz w:val="20"/>
      </w:rPr>
      <w:fldChar w:fldCharType="end"/>
    </w:r>
  </w:p>
  <w:p w:rsidR="00B223C4" w:rsidRDefault="00962E50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62E50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000000" w:rsidRDefault="00962E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23C4" w:rsidRDefault="00962E50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23C4" w:rsidRDefault="00962E50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23C4" w:rsidRDefault="00962E50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23C4" w:rsidRDefault="00962E50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E5756"/>
    <w:multiLevelType w:val="multilevel"/>
    <w:tmpl w:val="A83C8354"/>
    <w:lvl w:ilvl="0">
      <w:start w:val="1"/>
      <w:numFmt w:val="decimal"/>
      <w:lvlText w:val="%1."/>
      <w:lvlJc w:val="left"/>
      <w:pPr>
        <w:ind w:left="436" w:hanging="360"/>
      </w:pPr>
    </w:lvl>
    <w:lvl w:ilvl="1">
      <w:start w:val="1"/>
      <w:numFmt w:val="decimal"/>
      <w:lvlText w:val="%2."/>
      <w:lvlJc w:val="left"/>
      <w:pPr>
        <w:ind w:left="796" w:hanging="360"/>
      </w:pPr>
    </w:lvl>
    <w:lvl w:ilvl="2">
      <w:start w:val="1"/>
      <w:numFmt w:val="decimal"/>
      <w:lvlText w:val="%3."/>
      <w:lvlJc w:val="left"/>
      <w:pPr>
        <w:ind w:left="1156" w:hanging="360"/>
      </w:pPr>
    </w:lvl>
    <w:lvl w:ilvl="3">
      <w:start w:val="1"/>
      <w:numFmt w:val="decimal"/>
      <w:lvlText w:val="%4."/>
      <w:lvlJc w:val="left"/>
      <w:pPr>
        <w:ind w:left="1516" w:hanging="360"/>
      </w:pPr>
    </w:lvl>
    <w:lvl w:ilvl="4">
      <w:start w:val="1"/>
      <w:numFmt w:val="decimal"/>
      <w:lvlText w:val="%5."/>
      <w:lvlJc w:val="left"/>
      <w:pPr>
        <w:ind w:left="1876" w:hanging="360"/>
      </w:pPr>
    </w:lvl>
    <w:lvl w:ilvl="5">
      <w:start w:val="1"/>
      <w:numFmt w:val="decimal"/>
      <w:lvlText w:val="%6."/>
      <w:lvlJc w:val="left"/>
      <w:pPr>
        <w:ind w:left="2236" w:hanging="360"/>
      </w:pPr>
    </w:lvl>
    <w:lvl w:ilvl="6">
      <w:start w:val="1"/>
      <w:numFmt w:val="decimal"/>
      <w:lvlText w:val="%7."/>
      <w:lvlJc w:val="left"/>
      <w:pPr>
        <w:ind w:left="2596" w:hanging="360"/>
      </w:pPr>
    </w:lvl>
    <w:lvl w:ilvl="7">
      <w:start w:val="1"/>
      <w:numFmt w:val="decimal"/>
      <w:lvlText w:val="%8."/>
      <w:lvlJc w:val="left"/>
      <w:pPr>
        <w:ind w:left="2956" w:hanging="360"/>
      </w:pPr>
    </w:lvl>
    <w:lvl w:ilvl="8">
      <w:start w:val="1"/>
      <w:numFmt w:val="decimal"/>
      <w:lvlText w:val="%9."/>
      <w:lvlJc w:val="left"/>
      <w:pPr>
        <w:ind w:left="3316" w:hanging="360"/>
      </w:pPr>
    </w:lvl>
  </w:abstractNum>
  <w:abstractNum w:abstractNumId="1" w15:restartNumberingAfterBreak="0">
    <w:nsid w:val="12FA31B4"/>
    <w:multiLevelType w:val="multilevel"/>
    <w:tmpl w:val="248C97A8"/>
    <w:lvl w:ilvl="0">
      <w:start w:val="1"/>
      <w:numFmt w:val="decimal"/>
      <w:lvlText w:val="%1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b w:val="0"/>
      </w:rPr>
    </w:lvl>
  </w:abstractNum>
  <w:abstractNum w:abstractNumId="2" w15:restartNumberingAfterBreak="0">
    <w:nsid w:val="2D58438B"/>
    <w:multiLevelType w:val="multilevel"/>
    <w:tmpl w:val="E842B114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3" w15:restartNumberingAfterBreak="0">
    <w:nsid w:val="38542746"/>
    <w:multiLevelType w:val="multilevel"/>
    <w:tmpl w:val="A220366E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6A465402"/>
    <w:multiLevelType w:val="multilevel"/>
    <w:tmpl w:val="1362FF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attachedTemplate r:id="rId1"/>
  <w:revisionView w:inkAnnotations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816850"/>
    <w:rsid w:val="00816850"/>
    <w:rsid w:val="00962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31BB25EE-F56F-47C5-B87F-58319FC99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kern w:val="3"/>
        <w:sz w:val="24"/>
        <w:szCs w:val="24"/>
        <w:lang w:val="ru-RU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Заголовок 1"/>
    <w:basedOn w:val="a"/>
    <w:next w:val="a"/>
    <w:pPr>
      <w:keepNext/>
      <w:keepLines/>
      <w:spacing w:before="240"/>
      <w:outlineLvl w:val="0"/>
    </w:pPr>
    <w:rPr>
      <w:rFonts w:eastAsia="Yu Gothic Light"/>
      <w:b/>
      <w:szCs w:val="32"/>
    </w:rPr>
  </w:style>
  <w:style w:type="paragraph" w:customStyle="1" w:styleId="2">
    <w:name w:val="Заголовок 2"/>
    <w:basedOn w:val="a"/>
    <w:next w:val="a"/>
    <w:pPr>
      <w:keepNext/>
      <w:keepLines/>
      <w:spacing w:before="40"/>
      <w:outlineLvl w:val="1"/>
    </w:pPr>
    <w:rPr>
      <w:rFonts w:eastAsia="Yu Gothic Light"/>
      <w:szCs w:val="26"/>
    </w:rPr>
  </w:style>
  <w:style w:type="paragraph" w:customStyle="1" w:styleId="3">
    <w:name w:val="Заголовок 3"/>
    <w:basedOn w:val="a"/>
    <w:next w:val="a"/>
    <w:pPr>
      <w:keepNext/>
      <w:keepLines/>
      <w:spacing w:before="40"/>
      <w:outlineLvl w:val="2"/>
    </w:pPr>
    <w:rPr>
      <w:rFonts w:eastAsia="Yu Gothic Light"/>
      <w:szCs w:val="24"/>
    </w:rPr>
  </w:style>
  <w:style w:type="paragraph" w:customStyle="1" w:styleId="a">
    <w:name w:val="Обычный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</w:rPr>
  </w:style>
  <w:style w:type="character" w:customStyle="1" w:styleId="a0">
    <w:name w:val="Основной шрифт абзаца"/>
  </w:style>
  <w:style w:type="character" w:customStyle="1" w:styleId="10">
    <w:name w:val="Заголовок 1 Знак"/>
    <w:basedOn w:val="a0"/>
    <w:rPr>
      <w:rFonts w:ascii="Times New Roman" w:eastAsia="Yu Gothic Light" w:hAnsi="Times New Roman" w:cs="Times New Roman"/>
      <w:b/>
      <w:kern w:val="0"/>
      <w:sz w:val="28"/>
      <w:szCs w:val="32"/>
      <w:lang w:eastAsia="ru-RU"/>
    </w:rPr>
  </w:style>
  <w:style w:type="character" w:customStyle="1" w:styleId="20">
    <w:name w:val="Заголовок 2 Знак"/>
    <w:basedOn w:val="a0"/>
    <w:rPr>
      <w:rFonts w:ascii="Times New Roman" w:eastAsia="Yu Gothic Light" w:hAnsi="Times New Roman" w:cs="Times New Roman"/>
      <w:kern w:val="0"/>
      <w:sz w:val="28"/>
      <w:szCs w:val="26"/>
      <w:lang w:eastAsia="ru-RU"/>
    </w:rPr>
  </w:style>
  <w:style w:type="character" w:customStyle="1" w:styleId="30">
    <w:name w:val="Заголовок 3 Знак"/>
    <w:basedOn w:val="a0"/>
    <w:rPr>
      <w:rFonts w:ascii="Times New Roman" w:eastAsia="Yu Gothic Light" w:hAnsi="Times New Roman" w:cs="Times New Roman"/>
      <w:kern w:val="0"/>
      <w:sz w:val="28"/>
      <w:lang w:eastAsia="ru-RU"/>
    </w:rPr>
  </w:style>
  <w:style w:type="character" w:customStyle="1" w:styleId="a1">
    <w:name w:val="Без интервала Знак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2">
    <w:name w:val="Строгий"/>
    <w:basedOn w:val="a0"/>
    <w:rPr>
      <w:b/>
      <w:bCs/>
    </w:rPr>
  </w:style>
  <w:style w:type="character" w:customStyle="1" w:styleId="a3">
    <w:name w:val="Гиперссылка"/>
    <w:basedOn w:val="a0"/>
    <w:rPr>
      <w:color w:val="0000FF"/>
      <w:u w:val="single"/>
    </w:rPr>
  </w:style>
  <w:style w:type="character" w:customStyle="1" w:styleId="a4">
    <w:name w:val="Верхний колонтитул Знак"/>
    <w:basedOn w:val="a0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5">
    <w:name w:val="Нижний колонтитул Знак"/>
    <w:basedOn w:val="a0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6">
    <w:name w:val="Ссылка указателя"/>
  </w:style>
  <w:style w:type="paragraph" w:customStyle="1" w:styleId="a7">
    <w:name w:val="Заголовок"/>
    <w:basedOn w:val="a"/>
    <w:next w:val="a8"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character" w:customStyle="1" w:styleId="a9">
    <w:name w:val="Заголовок Знак"/>
    <w:basedOn w:val="a0"/>
    <w:rPr>
      <w:rFonts w:ascii="Liberation Sans" w:eastAsia="Noto Sans CJK SC" w:hAnsi="Liberation Sans" w:cs="Noto Sans Devanagari"/>
      <w:kern w:val="0"/>
      <w:sz w:val="28"/>
      <w:szCs w:val="28"/>
      <w:lang w:eastAsia="ru-RU"/>
    </w:rPr>
  </w:style>
  <w:style w:type="paragraph" w:customStyle="1" w:styleId="a8">
    <w:name w:val="Основной текст"/>
    <w:basedOn w:val="a"/>
    <w:pPr>
      <w:spacing w:after="140" w:line="276" w:lineRule="auto"/>
    </w:pPr>
  </w:style>
  <w:style w:type="character" w:customStyle="1" w:styleId="aa">
    <w:name w:val="Основной текст Знак"/>
    <w:basedOn w:val="a0"/>
    <w:rPr>
      <w:rFonts w:ascii="Times New Roman" w:eastAsia="Times New Roman" w:hAnsi="Times New Roman" w:cs="Times New Roman"/>
      <w:kern w:val="0"/>
      <w:sz w:val="28"/>
      <w:szCs w:val="20"/>
      <w:lang w:eastAsia="ru-RU"/>
    </w:rPr>
  </w:style>
  <w:style w:type="paragraph" w:customStyle="1" w:styleId="ab">
    <w:name w:val="Без интервала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customStyle="1" w:styleId="ac">
    <w:name w:val="Абзац списка"/>
    <w:basedOn w:val="a"/>
    <w:pPr>
      <w:ind w:left="720"/>
    </w:pPr>
  </w:style>
  <w:style w:type="paragraph" w:customStyle="1" w:styleId="ad">
    <w:name w:val="Верхний колонтитул"/>
    <w:basedOn w:val="a"/>
    <w:pPr>
      <w:tabs>
        <w:tab w:val="center" w:pos="4677"/>
        <w:tab w:val="right" w:pos="9355"/>
      </w:tabs>
    </w:pPr>
    <w:rPr>
      <w:color w:val="000000"/>
      <w:kern w:val="3"/>
      <w:sz w:val="24"/>
    </w:rPr>
  </w:style>
  <w:style w:type="character" w:customStyle="1" w:styleId="11">
    <w:name w:val="Верхний колонтитул Знак1"/>
    <w:basedOn w:val="a0"/>
    <w:rPr>
      <w:rFonts w:ascii="Times New Roman" w:eastAsia="Times New Roman" w:hAnsi="Times New Roman" w:cs="Times New Roman"/>
      <w:kern w:val="0"/>
      <w:sz w:val="28"/>
      <w:szCs w:val="20"/>
      <w:lang w:eastAsia="ru-RU"/>
    </w:rPr>
  </w:style>
  <w:style w:type="paragraph" w:customStyle="1" w:styleId="ae">
    <w:name w:val="Нижний колонтитул"/>
    <w:basedOn w:val="a"/>
    <w:pPr>
      <w:tabs>
        <w:tab w:val="center" w:pos="4677"/>
        <w:tab w:val="right" w:pos="9355"/>
      </w:tabs>
    </w:pPr>
    <w:rPr>
      <w:color w:val="000000"/>
      <w:kern w:val="3"/>
      <w:sz w:val="24"/>
    </w:rPr>
  </w:style>
  <w:style w:type="character" w:customStyle="1" w:styleId="12">
    <w:name w:val="Нижний колонтитул Знак1"/>
    <w:basedOn w:val="a0"/>
    <w:rPr>
      <w:rFonts w:ascii="Times New Roman" w:eastAsia="Times New Roman" w:hAnsi="Times New Roman" w:cs="Times New Roman"/>
      <w:kern w:val="0"/>
      <w:sz w:val="28"/>
      <w:szCs w:val="20"/>
      <w:lang w:eastAsia="ru-RU"/>
    </w:rPr>
  </w:style>
  <w:style w:type="paragraph" w:customStyle="1" w:styleId="af">
    <w:name w:val="Заголовок оглавления"/>
    <w:basedOn w:val="1"/>
    <w:next w:val="a"/>
    <w:pPr>
      <w:spacing w:line="256" w:lineRule="auto"/>
    </w:pPr>
  </w:style>
  <w:style w:type="paragraph" w:customStyle="1" w:styleId="13">
    <w:name w:val="Оглавление 1"/>
    <w:basedOn w:val="a"/>
    <w:next w:val="a"/>
    <w:autoRedefine/>
    <w:pPr>
      <w:tabs>
        <w:tab w:val="left" w:pos="660"/>
        <w:tab w:val="right" w:leader="dot" w:pos="9345"/>
      </w:tabs>
      <w:spacing w:after="100"/>
    </w:pPr>
  </w:style>
  <w:style w:type="paragraph" w:customStyle="1" w:styleId="21">
    <w:name w:val="Оглавление 2"/>
    <w:basedOn w:val="a"/>
    <w:next w:val="a"/>
    <w:autoRedefine/>
    <w:pPr>
      <w:tabs>
        <w:tab w:val="left" w:pos="880"/>
        <w:tab w:val="right" w:leader="dot" w:pos="9345"/>
      </w:tabs>
      <w:spacing w:after="100" w:line="256" w:lineRule="auto"/>
      <w:ind w:left="426"/>
    </w:pPr>
    <w:rPr>
      <w:rFonts w:ascii="Calibri" w:eastAsia="Yu Mincho" w:hAnsi="Calibri"/>
      <w:sz w:val="22"/>
      <w:szCs w:val="22"/>
    </w:rPr>
  </w:style>
  <w:style w:type="paragraph" w:customStyle="1" w:styleId="31">
    <w:name w:val="Оглавление 3"/>
    <w:basedOn w:val="a"/>
    <w:next w:val="a"/>
    <w:autoRedefine/>
    <w:pPr>
      <w:tabs>
        <w:tab w:val="right" w:leader="dot" w:pos="9345"/>
      </w:tabs>
      <w:spacing w:after="100" w:line="256" w:lineRule="auto"/>
      <w:ind w:left="440"/>
    </w:pPr>
    <w:rPr>
      <w:rFonts w:ascii="Calibri" w:eastAsia="Yu Mincho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#_Toc231388180" TargetMode="External"/><Relationship Id="rId18" Type="http://schemas.openxmlformats.org/officeDocument/2006/relationships/hyperlink" Target="#_Toc231388185" TargetMode="External"/><Relationship Id="rId26" Type="http://schemas.openxmlformats.org/officeDocument/2006/relationships/image" Target="media/image2.png"/><Relationship Id="rId39" Type="http://schemas.openxmlformats.org/officeDocument/2006/relationships/image" Target="media/image12.png"/><Relationship Id="rId21" Type="http://schemas.openxmlformats.org/officeDocument/2006/relationships/footer" Target="footer2.xml"/><Relationship Id="rId34" Type="http://schemas.openxmlformats.org/officeDocument/2006/relationships/image" Target="media/image7.png"/><Relationship Id="rId42" Type="http://schemas.openxmlformats.org/officeDocument/2006/relationships/image" Target="media/image15.png"/><Relationship Id="rId47" Type="http://schemas.openxmlformats.org/officeDocument/2006/relationships/theme" Target="theme/theme1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#_Toc231388183" TargetMode="External"/><Relationship Id="rId29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#_Toc231388178" TargetMode="External"/><Relationship Id="rId24" Type="http://schemas.openxmlformats.org/officeDocument/2006/relationships/footer" Target="footer3.xml"/><Relationship Id="rId32" Type="http://schemas.openxmlformats.org/officeDocument/2006/relationships/image" Target="media/image5.png"/><Relationship Id="rId37" Type="http://schemas.openxmlformats.org/officeDocument/2006/relationships/image" Target="media/image10.png"/><Relationship Id="rId40" Type="http://schemas.openxmlformats.org/officeDocument/2006/relationships/image" Target="media/image13.png"/><Relationship Id="rId45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hyperlink" Target="#_Toc231388182" TargetMode="External"/><Relationship Id="rId23" Type="http://schemas.openxmlformats.org/officeDocument/2006/relationships/header" Target="header2.xml"/><Relationship Id="rId28" Type="http://schemas.openxmlformats.org/officeDocument/2006/relationships/header" Target="header3.xml"/><Relationship Id="rId36" Type="http://schemas.openxmlformats.org/officeDocument/2006/relationships/image" Target="media/image9.png"/><Relationship Id="rId10" Type="http://schemas.openxmlformats.org/officeDocument/2006/relationships/hyperlink" Target="#_Toc231388177" TargetMode="External"/><Relationship Id="rId19" Type="http://schemas.openxmlformats.org/officeDocument/2006/relationships/hyperlink" Target="#_Toc231388186" TargetMode="External"/><Relationship Id="rId31" Type="http://schemas.openxmlformats.org/officeDocument/2006/relationships/image" Target="media/image4.png"/><Relationship Id="rId44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yperlink" Target="#_Toc231388176" TargetMode="External"/><Relationship Id="rId14" Type="http://schemas.openxmlformats.org/officeDocument/2006/relationships/hyperlink" Target="#_Toc231388181" TargetMode="External"/><Relationship Id="rId22" Type="http://schemas.openxmlformats.org/officeDocument/2006/relationships/hyperlink" Target="#_Toc231331520" TargetMode="External"/><Relationship Id="rId27" Type="http://schemas.openxmlformats.org/officeDocument/2006/relationships/hyperlink" Target="#_Toc231331520" TargetMode="External"/><Relationship Id="rId30" Type="http://schemas.openxmlformats.org/officeDocument/2006/relationships/image" Target="media/image3.png"/><Relationship Id="rId35" Type="http://schemas.openxmlformats.org/officeDocument/2006/relationships/image" Target="media/image8.png"/><Relationship Id="rId43" Type="http://schemas.openxmlformats.org/officeDocument/2006/relationships/image" Target="media/image16.png"/><Relationship Id="rId8" Type="http://schemas.openxmlformats.org/officeDocument/2006/relationships/hyperlink" Target="#_Toc231388175" TargetMode="External"/><Relationship Id="rId3" Type="http://schemas.openxmlformats.org/officeDocument/2006/relationships/settings" Target="settings.xml"/><Relationship Id="rId12" Type="http://schemas.openxmlformats.org/officeDocument/2006/relationships/hyperlink" Target="#_Toc231388179" TargetMode="External"/><Relationship Id="rId17" Type="http://schemas.openxmlformats.org/officeDocument/2006/relationships/hyperlink" Target="#_Toc231388184" TargetMode="External"/><Relationship Id="rId25" Type="http://schemas.openxmlformats.org/officeDocument/2006/relationships/image" Target="media/image1.png"/><Relationship Id="rId33" Type="http://schemas.openxmlformats.org/officeDocument/2006/relationships/image" Target="media/image6.png"/><Relationship Id="rId38" Type="http://schemas.openxmlformats.org/officeDocument/2006/relationships/image" Target="media/image11.png"/><Relationship Id="rId46" Type="http://schemas.openxmlformats.org/officeDocument/2006/relationships/fontTable" Target="fontTable.xml"/><Relationship Id="rId20" Type="http://schemas.openxmlformats.org/officeDocument/2006/relationships/header" Target="header1.xml"/><Relationship Id="rId41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4709</Words>
  <Characters>26844</Characters>
  <Application>Microsoft Office Word</Application>
  <DocSecurity>4</DocSecurity>
  <Lines>223</Lines>
  <Paragraphs>62</Paragraphs>
  <ScaleCrop>false</ScaleCrop>
  <Company/>
  <LinksUpToDate>false</LinksUpToDate>
  <CharactersWithSpaces>31491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Шаравии Александр Байлакович 33159</dc:creator>
  <dc:description/>
  <cp:lastModifiedBy>word</cp:lastModifiedBy>
  <cp:revision>2</cp:revision>
  <dcterms:created xsi:type="dcterms:W3CDTF">2026-06-03T13:55:00Z</dcterms:created>
  <dcterms:modified xsi:type="dcterms:W3CDTF">2026-06-03T13:55:00Z</dcterms:modified>
</cp:coreProperties>
</file>